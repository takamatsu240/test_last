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993"/>
        <w:gridCol w:w="850"/>
        <w:gridCol w:w="567"/>
        <w:gridCol w:w="1947"/>
        <w:gridCol w:w="746"/>
        <w:gridCol w:w="3396"/>
      </w:tblGrid>
      <w:tr w:rsidR="009A07B5" w14:paraId="6EEBB657" w14:textId="77777777" w:rsidTr="00C346E2">
        <w:tc>
          <w:tcPr>
            <w:tcW w:w="1843" w:type="dxa"/>
            <w:gridSpan w:val="2"/>
            <w:shd w:val="clear" w:color="auto" w:fill="E8E8E8" w:themeFill="background2"/>
          </w:tcPr>
          <w:p w14:paraId="4BEBC1AF" w14:textId="3657991D" w:rsidR="00577040" w:rsidRDefault="00577040" w:rsidP="00CD037D">
            <w:r>
              <w:rPr>
                <w:rFonts w:hint="eastAsia"/>
              </w:rPr>
              <w:t>会議名</w:t>
            </w:r>
          </w:p>
        </w:tc>
        <w:tc>
          <w:tcPr>
            <w:tcW w:w="6656" w:type="dxa"/>
            <w:gridSpan w:val="4"/>
          </w:tcPr>
          <w:p w14:paraId="2E72386F" w14:textId="15E56810" w:rsidR="00577040" w:rsidRDefault="00DF1644" w:rsidP="00CD037D">
            <w:pPr>
              <w:rPr>
                <w:rFonts w:hint="eastAsia"/>
              </w:rPr>
            </w:pPr>
            <w:r>
              <w:rPr>
                <w:rFonts w:hint="eastAsia"/>
              </w:rPr>
              <w:t>テスト</w:t>
            </w:r>
          </w:p>
        </w:tc>
      </w:tr>
      <w:tr w:rsidR="009A07B5" w14:paraId="74827FB7" w14:textId="77777777" w:rsidTr="00C346E2">
        <w:tc>
          <w:tcPr>
            <w:tcW w:w="1843" w:type="dxa"/>
            <w:gridSpan w:val="2"/>
            <w:shd w:val="clear" w:color="auto" w:fill="E8E8E8" w:themeFill="background2"/>
          </w:tcPr>
          <w:p w14:paraId="63BF1466" w14:textId="5EBD64DE" w:rsidR="00577040" w:rsidRDefault="001A0CEC" w:rsidP="00CD037D">
            <w:r>
              <w:rPr>
                <w:rFonts w:hint="eastAsia"/>
              </w:rPr>
              <w:t>プロジェクト名</w:t>
            </w:r>
          </w:p>
        </w:tc>
        <w:tc>
          <w:tcPr>
            <w:tcW w:w="6656" w:type="dxa"/>
            <w:gridSpan w:val="4"/>
          </w:tcPr>
          <w:p w14:paraId="347E835E" w14:textId="6DBEE7C5" w:rsidR="00577040" w:rsidRDefault="00DF1644" w:rsidP="00CD037D">
            <w:r>
              <w:rPr>
                <w:rFonts w:hint="eastAsia"/>
              </w:rPr>
              <w:t>統合テスト</w:t>
            </w:r>
          </w:p>
        </w:tc>
      </w:tr>
      <w:tr w:rsidR="00BD36CD" w14:paraId="74CF02BE" w14:textId="77777777" w:rsidTr="00C346E2">
        <w:tc>
          <w:tcPr>
            <w:tcW w:w="993" w:type="dxa"/>
            <w:shd w:val="clear" w:color="auto" w:fill="E8E8E8" w:themeFill="background2"/>
          </w:tcPr>
          <w:p w14:paraId="3FEE467E" w14:textId="77777777" w:rsidR="001A0CEC" w:rsidRDefault="001A0CEC" w:rsidP="00CD037D">
            <w:r>
              <w:rPr>
                <w:rFonts w:hint="eastAsia"/>
              </w:rPr>
              <w:t>日時</w:t>
            </w:r>
          </w:p>
        </w:tc>
        <w:tc>
          <w:tcPr>
            <w:tcW w:w="3364" w:type="dxa"/>
            <w:gridSpan w:val="3"/>
          </w:tcPr>
          <w:p w14:paraId="736650CD" w14:textId="4197A34A" w:rsidR="001A0CEC" w:rsidRDefault="00DF1644" w:rsidP="00CD037D">
            <w:pPr>
              <w:rPr>
                <w:rFonts w:hint="eastAsia"/>
              </w:rPr>
            </w:pPr>
            <w:r>
              <w:rPr>
                <w:rFonts w:hint="eastAsia"/>
              </w:rPr>
              <w:t>2026-05-08</w:t>
            </w:r>
          </w:p>
        </w:tc>
        <w:tc>
          <w:tcPr>
            <w:tcW w:w="746" w:type="dxa"/>
            <w:shd w:val="clear" w:color="auto" w:fill="E8E8E8" w:themeFill="background2"/>
          </w:tcPr>
          <w:p w14:paraId="3736AB4E" w14:textId="44567985" w:rsidR="001A0CEC" w:rsidRDefault="001A0CEC" w:rsidP="00CD037D">
            <w:r>
              <w:rPr>
                <w:rFonts w:hint="eastAsia"/>
              </w:rPr>
              <w:t>場所</w:t>
            </w:r>
          </w:p>
        </w:tc>
        <w:tc>
          <w:tcPr>
            <w:tcW w:w="3396" w:type="dxa"/>
          </w:tcPr>
          <w:p w14:paraId="0D0E3334" w14:textId="236C75C9" w:rsidR="001A0CEC" w:rsidRDefault="00DF1644" w:rsidP="00CD037D">
            <w:r>
              <w:rPr>
                <w:rFonts w:hint="eastAsia"/>
              </w:rPr>
              <w:t>オンライン</w:t>
            </w:r>
          </w:p>
        </w:tc>
      </w:tr>
      <w:tr w:rsidR="009A07B5" w14:paraId="3B77AF36" w14:textId="77777777" w:rsidTr="00C346E2">
        <w:tc>
          <w:tcPr>
            <w:tcW w:w="1843" w:type="dxa"/>
            <w:gridSpan w:val="2"/>
            <w:shd w:val="clear" w:color="auto" w:fill="E8E8E8" w:themeFill="background2"/>
          </w:tcPr>
          <w:p w14:paraId="44A91D59" w14:textId="05CB477B" w:rsidR="00577040" w:rsidRDefault="001A0CEC" w:rsidP="00CD037D">
            <w:r>
              <w:rPr>
                <w:rFonts w:hint="eastAsia"/>
              </w:rPr>
              <w:t>参加者</w:t>
            </w:r>
          </w:p>
        </w:tc>
        <w:tc>
          <w:tcPr>
            <w:tcW w:w="6656" w:type="dxa"/>
            <w:gridSpan w:val="4"/>
          </w:tcPr>
          <w:p w14:paraId="26D7AF95" w14:textId="404AC7D6" w:rsidR="00577040" w:rsidRDefault="00DF1644" w:rsidP="00CD037D">
            <w:r>
              <w:rPr>
                <w:rFonts w:hint="eastAsia"/>
              </w:rPr>
              <w:t>高松　馬場</w:t>
            </w:r>
          </w:p>
        </w:tc>
      </w:tr>
      <w:tr w:rsidR="009A07B5" w14:paraId="2D078064" w14:textId="77777777" w:rsidTr="00C346E2">
        <w:tc>
          <w:tcPr>
            <w:tcW w:w="1843" w:type="dxa"/>
            <w:gridSpan w:val="2"/>
            <w:shd w:val="clear" w:color="auto" w:fill="E8E8E8" w:themeFill="background2"/>
          </w:tcPr>
          <w:p w14:paraId="79897A6A" w14:textId="4E83E215" w:rsidR="00577040" w:rsidRDefault="001A0CEC" w:rsidP="00CD037D">
            <w:r>
              <w:rPr>
                <w:rFonts w:hint="eastAsia"/>
              </w:rPr>
              <w:t>会議資料</w:t>
            </w:r>
          </w:p>
        </w:tc>
        <w:tc>
          <w:tcPr>
            <w:tcW w:w="6656" w:type="dxa"/>
            <w:gridSpan w:val="4"/>
          </w:tcPr>
          <w:p w14:paraId="2A2A1F82" w14:textId="77777777" w:rsidR="00577040" w:rsidRDefault="00577040" w:rsidP="00CD037D"/>
        </w:tc>
      </w:tr>
      <w:tr w:rsidR="009A07B5" w14:paraId="35F07BDC" w14:textId="77777777" w:rsidTr="00C346E2">
        <w:tc>
          <w:tcPr>
            <w:tcW w:w="1843" w:type="dxa"/>
            <w:gridSpan w:val="2"/>
            <w:shd w:val="clear" w:color="auto" w:fill="E8E8E8" w:themeFill="background2"/>
          </w:tcPr>
          <w:p w14:paraId="13D53EB8" w14:textId="5E365A40" w:rsidR="00577040" w:rsidRDefault="001A0CEC" w:rsidP="00CD037D">
            <w:r>
              <w:rPr>
                <w:rFonts w:hint="eastAsia"/>
              </w:rPr>
              <w:t>目的</w:t>
            </w:r>
          </w:p>
        </w:tc>
        <w:tc>
          <w:tcPr>
            <w:tcW w:w="6656" w:type="dxa"/>
            <w:gridSpan w:val="4"/>
          </w:tcPr>
          <w:p w14:paraId="76D3C9C5" w14:textId="5EEDDDAF" w:rsidR="00577040" w:rsidRPr="00EF38A4" w:rsidRDefault="00000000" w:rsidP="00CD037D">
            <w:sdt>
              <w:sdtPr>
                <w:rPr>
                  <w:rFonts w:hint="eastAsia"/>
                </w:rPr>
                <w:id w:val="-1399982848"/>
                <w14:checkbox>
                  <w14:checked w14:val="1"/>
                  <w14:checkedState w14:val="25A0" w14:font="游明朝"/>
                  <w14:uncheckedState w14:val="2610" w14:font="ＭＳ ゴシック"/>
                </w14:checkbox>
              </w:sdtPr>
              <w:sdtContent>
                <w:r w:rsidR="005B1BEC">
                  <w:rPr>
                    <w:rFonts w:ascii="游明朝" w:eastAsia="游明朝" w:hAnsi="游明朝" w:hint="eastAsia"/>
                  </w:rPr>
                  <w:t>■</w:t>
                </w:r>
              </w:sdtContent>
            </w:sdt>
            <w:r w:rsidR="00ED7CFC" w:rsidRPr="00EF38A4">
              <w:rPr>
                <w:rFonts w:hint="eastAsia"/>
              </w:rPr>
              <w:t>進捗会議</w:t>
            </w:r>
            <w:r w:rsidR="0094566A">
              <w:rPr>
                <w:rFonts w:hint="eastAsia"/>
              </w:rPr>
              <w:t xml:space="preserve"> </w:t>
            </w:r>
            <w:sdt>
              <w:sdtPr>
                <w:rPr>
                  <w:rFonts w:hint="eastAsia"/>
                </w:rPr>
                <w:id w:val="25771395"/>
                <w14:checkbox>
                  <w14:checked w14:val="0"/>
                  <w14:checkedState w14:val="25A0" w14:font="游明朝"/>
                  <w14:uncheckedState w14:val="2610" w14:font="ＭＳ ゴシック"/>
                </w14:checkbox>
              </w:sdtPr>
              <w:sdtContent>
                <w:r w:rsidR="00DF1644">
                  <w:rPr>
                    <w:rFonts w:ascii="ＭＳ ゴシック" w:eastAsia="ＭＳ ゴシック" w:hAnsi="ＭＳ ゴシック" w:hint="eastAsia"/>
                  </w:rPr>
                  <w:t>☐</w:t>
                </w:r>
              </w:sdtContent>
            </w:sdt>
            <w:r w:rsidR="00101686" w:rsidRPr="00EF38A4">
              <w:t>レビュー会</w:t>
            </w:r>
            <w:r w:rsidR="0094566A">
              <w:rPr>
                <w:rFonts w:hint="eastAsia"/>
              </w:rPr>
              <w:t xml:space="preserve"> </w:t>
            </w:r>
            <w:sdt>
              <w:sdtPr>
                <w:rPr>
                  <w:rFonts w:hint="eastAsia"/>
                </w:rPr>
                <w:id w:val="2138914008"/>
                <w14:checkbox>
                  <w14:checked w14:val="0"/>
                  <w14:checkedState w14:val="25A0" w14:font="游明朝"/>
                  <w14:uncheckedState w14:val="2610" w14:font="ＭＳ ゴシック"/>
                </w14:checkbox>
              </w:sdtPr>
              <w:sdtContent>
                <w:r w:rsidR="00DF1644">
                  <w:rPr>
                    <w:rFonts w:ascii="ＭＳ ゴシック" w:eastAsia="ＭＳ ゴシック" w:hAnsi="ＭＳ ゴシック" w:hint="eastAsia"/>
                  </w:rPr>
                  <w:t>☐</w:t>
                </w:r>
              </w:sdtContent>
            </w:sdt>
            <w:r w:rsidR="00101686">
              <w:rPr>
                <w:rFonts w:hint="eastAsia"/>
              </w:rPr>
              <w:t>検討会</w:t>
            </w:r>
            <w:r w:rsidR="0094566A">
              <w:rPr>
                <w:rFonts w:hint="eastAsia"/>
              </w:rPr>
              <w:t>・打合せ</w:t>
            </w:r>
            <w:r w:rsidR="00101686">
              <w:rPr>
                <w:rFonts w:hint="eastAsia"/>
              </w:rPr>
              <w:t xml:space="preserve"> </w:t>
            </w:r>
            <w:sdt>
              <w:sdtPr>
                <w:rPr>
                  <w:rFonts w:hint="eastAsia"/>
                </w:rPr>
                <w:id w:val="165218927"/>
                <w14:checkbox>
                  <w14:checked w14:val="0"/>
                  <w14:checkedState w14:val="25A0" w14:font="游明朝"/>
                  <w14:uncheckedState w14:val="2610" w14:font="ＭＳ ゴシック"/>
                </w14:checkbox>
              </w:sdtPr>
              <w:sdtContent>
                <w:r w:rsidR="00DF1644">
                  <w:rPr>
                    <w:rFonts w:ascii="ＭＳ ゴシック" w:eastAsia="ＭＳ ゴシック" w:hAnsi="ＭＳ ゴシック" w:hint="eastAsia"/>
                  </w:rPr>
                  <w:t>☐</w:t>
                </w:r>
              </w:sdtContent>
            </w:sdt>
            <w:r w:rsidR="00BD36CD" w:rsidRPr="00EF38A4">
              <w:t xml:space="preserve">その他（       </w:t>
            </w:r>
            <w:r w:rsidR="00BD36CD">
              <w:rPr>
                <w:rFonts w:hint="eastAsia"/>
              </w:rPr>
              <w:t>）</w:t>
            </w:r>
          </w:p>
        </w:tc>
      </w:tr>
      <w:tr w:rsidR="009A07B5" w14:paraId="5C568119" w14:textId="77777777" w:rsidTr="00C346E2">
        <w:tc>
          <w:tcPr>
            <w:tcW w:w="1843" w:type="dxa"/>
            <w:gridSpan w:val="2"/>
            <w:shd w:val="clear" w:color="auto" w:fill="E8E8E8" w:themeFill="background2"/>
          </w:tcPr>
          <w:p w14:paraId="65CC72F9" w14:textId="2206A2F1" w:rsidR="00577040" w:rsidRDefault="001A0CEC" w:rsidP="00CD037D">
            <w:r>
              <w:rPr>
                <w:rFonts w:hint="eastAsia"/>
              </w:rPr>
              <w:t>議事概要</w:t>
            </w:r>
          </w:p>
        </w:tc>
        <w:tc>
          <w:tcPr>
            <w:tcW w:w="6656" w:type="dxa"/>
            <w:gridSpan w:val="4"/>
          </w:tcPr>
          <w:p w14:paraId="6F63A24E" w14:textId="45AE6ABF" w:rsidR="00577040" w:rsidRDefault="00DF1644" w:rsidP="00CD037D">
            <w:pPr>
              <w:rPr>
                <w:rFonts w:hint="eastAsia"/>
              </w:rPr>
            </w:pPr>
            <w:r>
              <w:rPr>
                <w:rFonts w:hint="eastAsia"/>
              </w:rPr>
              <w:t>議事録からの抽出機能が期待通りに機能するかテストする。</w:t>
            </w:r>
          </w:p>
        </w:tc>
      </w:tr>
      <w:tr w:rsidR="009A07B5" w14:paraId="368EB0A3" w14:textId="77777777" w:rsidTr="0065461E">
        <w:trPr>
          <w:trHeight w:val="517"/>
        </w:trPr>
        <w:tc>
          <w:tcPr>
            <w:tcW w:w="1843" w:type="dxa"/>
            <w:gridSpan w:val="2"/>
            <w:vMerge w:val="restart"/>
            <w:shd w:val="clear" w:color="auto" w:fill="E8E8E8" w:themeFill="background2"/>
          </w:tcPr>
          <w:p w14:paraId="7DA3722C" w14:textId="169740A2" w:rsidR="00D1719B" w:rsidRDefault="00D1719B" w:rsidP="00CD037D">
            <w:r>
              <w:rPr>
                <w:rFonts w:hint="eastAsia"/>
              </w:rPr>
              <w:t>決定事項</w:t>
            </w:r>
          </w:p>
        </w:tc>
        <w:tc>
          <w:tcPr>
            <w:tcW w:w="567" w:type="dxa"/>
            <w:shd w:val="clear" w:color="auto" w:fill="E8E8E8" w:themeFill="background2"/>
          </w:tcPr>
          <w:p w14:paraId="11C06831" w14:textId="348538A4" w:rsidR="00D1719B" w:rsidRDefault="00D1719B" w:rsidP="0065461E">
            <w:r>
              <w:rPr>
                <w:rFonts w:hint="eastAsia"/>
              </w:rPr>
              <w:t>＃</w:t>
            </w:r>
          </w:p>
        </w:tc>
        <w:tc>
          <w:tcPr>
            <w:tcW w:w="6089" w:type="dxa"/>
            <w:gridSpan w:val="3"/>
            <w:shd w:val="clear" w:color="auto" w:fill="E8E8E8" w:themeFill="background2"/>
          </w:tcPr>
          <w:p w14:paraId="025FF6E0" w14:textId="0CE6C03F" w:rsidR="00D1719B" w:rsidRDefault="0065461E" w:rsidP="0065461E">
            <w:pPr>
              <w:jc w:val="center"/>
            </w:pPr>
            <w:r>
              <w:rPr>
                <w:rFonts w:hint="eastAsia"/>
              </w:rPr>
              <w:t>内容</w:t>
            </w:r>
          </w:p>
        </w:tc>
      </w:tr>
      <w:tr w:rsidR="009A07B5" w14:paraId="0F98679E" w14:textId="77777777" w:rsidTr="0065461E">
        <w:trPr>
          <w:trHeight w:val="515"/>
        </w:trPr>
        <w:tc>
          <w:tcPr>
            <w:tcW w:w="1843" w:type="dxa"/>
            <w:gridSpan w:val="2"/>
            <w:vMerge/>
            <w:shd w:val="clear" w:color="auto" w:fill="E8E8E8" w:themeFill="background2"/>
          </w:tcPr>
          <w:p w14:paraId="7A074E24" w14:textId="77777777" w:rsidR="00D1719B" w:rsidRDefault="00D1719B" w:rsidP="00CD037D"/>
        </w:tc>
        <w:tc>
          <w:tcPr>
            <w:tcW w:w="567" w:type="dxa"/>
            <w:shd w:val="clear" w:color="auto" w:fill="FFFFFF" w:themeFill="background1"/>
          </w:tcPr>
          <w:p w14:paraId="3CBA838B" w14:textId="1E7D5AA7" w:rsidR="00D1719B" w:rsidRDefault="0065461E" w:rsidP="00CD037D">
            <w:r>
              <w:rPr>
                <w:rFonts w:hint="eastAsia"/>
              </w:rPr>
              <w:t>1</w:t>
            </w:r>
          </w:p>
        </w:tc>
        <w:tc>
          <w:tcPr>
            <w:tcW w:w="6089" w:type="dxa"/>
            <w:gridSpan w:val="3"/>
            <w:shd w:val="clear" w:color="auto" w:fill="FFFFFF" w:themeFill="background1"/>
          </w:tcPr>
          <w:p w14:paraId="054DAAA6" w14:textId="067D15F6" w:rsidR="00D1719B" w:rsidRDefault="00DF1644" w:rsidP="00CD037D">
            <w:pPr>
              <w:rPr>
                <w:rFonts w:hint="eastAsia"/>
              </w:rPr>
            </w:pPr>
            <w:r>
              <w:rPr>
                <w:rFonts w:hint="eastAsia"/>
              </w:rPr>
              <w:t>この議事録をプロジェクト統合テストにpushする。</w:t>
            </w:r>
          </w:p>
        </w:tc>
      </w:tr>
      <w:tr w:rsidR="009A07B5" w14:paraId="4BF5B8C4" w14:textId="77777777" w:rsidTr="0065461E">
        <w:trPr>
          <w:trHeight w:val="515"/>
        </w:trPr>
        <w:tc>
          <w:tcPr>
            <w:tcW w:w="1843" w:type="dxa"/>
            <w:gridSpan w:val="2"/>
            <w:vMerge/>
            <w:shd w:val="clear" w:color="auto" w:fill="E8E8E8" w:themeFill="background2"/>
          </w:tcPr>
          <w:p w14:paraId="64CBCC8C" w14:textId="77777777" w:rsidR="00D1719B" w:rsidRDefault="00D1719B" w:rsidP="00CD037D"/>
        </w:tc>
        <w:tc>
          <w:tcPr>
            <w:tcW w:w="567" w:type="dxa"/>
            <w:shd w:val="clear" w:color="auto" w:fill="FFFFFF" w:themeFill="background1"/>
          </w:tcPr>
          <w:p w14:paraId="32F696CE" w14:textId="4FC2527F" w:rsidR="00D1719B" w:rsidRDefault="0065461E" w:rsidP="00CD037D">
            <w:r>
              <w:rPr>
                <w:rFonts w:hint="eastAsia"/>
              </w:rPr>
              <w:t>2</w:t>
            </w:r>
          </w:p>
        </w:tc>
        <w:tc>
          <w:tcPr>
            <w:tcW w:w="6089" w:type="dxa"/>
            <w:gridSpan w:val="3"/>
            <w:shd w:val="clear" w:color="auto" w:fill="FFFFFF" w:themeFill="background1"/>
          </w:tcPr>
          <w:p w14:paraId="797300E1" w14:textId="72BF60EF" w:rsidR="00D1719B" w:rsidRDefault="00D1719B" w:rsidP="00CD037D"/>
        </w:tc>
      </w:tr>
    </w:tbl>
    <w:p w14:paraId="26308BE5" w14:textId="77777777" w:rsidR="00577040" w:rsidRPr="00BB4830" w:rsidRDefault="00577040" w:rsidP="00CD037D">
      <w:pPr>
        <w:ind w:leftChars="100" w:left="210"/>
      </w:pPr>
    </w:p>
    <w:p w14:paraId="021B66A7" w14:textId="5360E610" w:rsidR="00E5739C" w:rsidRPr="00596312" w:rsidRDefault="00E5739C" w:rsidP="00991F3B">
      <w:pPr>
        <w:ind w:leftChars="100" w:left="210"/>
      </w:pPr>
      <w:r w:rsidRPr="00596312">
        <w:t>---</w:t>
      </w:r>
    </w:p>
    <w:p w14:paraId="703DC6F1" w14:textId="184A11A6" w:rsidR="00E5739C" w:rsidRDefault="00E5739C" w:rsidP="00991F3B">
      <w:pPr>
        <w:pStyle w:val="3"/>
      </w:pPr>
      <w:r w:rsidRPr="00596312">
        <w:t>1.前回課題・</w:t>
      </w:r>
      <w:proofErr w:type="spellStart"/>
      <w:r w:rsidRPr="00596312">
        <w:t>ToDo</w:t>
      </w:r>
      <w:proofErr w:type="spellEnd"/>
      <w:r w:rsidRPr="00596312">
        <w:t xml:space="preserve">の進捗確認 </w:t>
      </w:r>
    </w:p>
    <w:p w14:paraId="0D060730" w14:textId="77777777" w:rsidR="00E5739C" w:rsidRDefault="00E5739C" w:rsidP="00E5739C">
      <w:pPr>
        <w:ind w:leftChars="100" w:left="210"/>
        <w:rPr>
          <w:b/>
          <w:bCs/>
        </w:rPr>
      </w:pPr>
    </w:p>
    <w:tbl>
      <w:tblPr>
        <w:tblStyle w:val="aa"/>
        <w:tblW w:w="8494" w:type="dxa"/>
        <w:tblLook w:val="04A0" w:firstRow="1" w:lastRow="0" w:firstColumn="1" w:lastColumn="0" w:noHBand="0" w:noVBand="1"/>
      </w:tblPr>
      <w:tblGrid>
        <w:gridCol w:w="2469"/>
        <w:gridCol w:w="2913"/>
        <w:gridCol w:w="3112"/>
      </w:tblGrid>
      <w:tr w:rsidR="00E5739C" w14:paraId="051BBB36" w14:textId="77777777" w:rsidTr="00E13428">
        <w:trPr>
          <w:trHeight w:val="256"/>
        </w:trPr>
        <w:tc>
          <w:tcPr>
            <w:tcW w:w="2469" w:type="dxa"/>
            <w:shd w:val="clear" w:color="auto" w:fill="E8E8E8" w:themeFill="background2"/>
          </w:tcPr>
          <w:p w14:paraId="3B4E7BC1" w14:textId="77777777" w:rsidR="00E5739C" w:rsidRDefault="00E5739C">
            <w:r>
              <w:rPr>
                <w:rFonts w:hint="eastAsia"/>
              </w:rPr>
              <w:t>タスク名</w:t>
            </w:r>
          </w:p>
        </w:tc>
        <w:tc>
          <w:tcPr>
            <w:tcW w:w="2913" w:type="dxa"/>
            <w:shd w:val="clear" w:color="auto" w:fill="E8E8E8" w:themeFill="background2"/>
          </w:tcPr>
          <w:p w14:paraId="4CEE613F" w14:textId="77777777" w:rsidR="00E5739C" w:rsidRDefault="00E5739C">
            <w:r>
              <w:rPr>
                <w:rFonts w:hint="eastAsia"/>
              </w:rPr>
              <w:t>変更</w:t>
            </w:r>
          </w:p>
        </w:tc>
        <w:tc>
          <w:tcPr>
            <w:tcW w:w="3112" w:type="dxa"/>
            <w:shd w:val="clear" w:color="auto" w:fill="E8E8E8" w:themeFill="background2"/>
          </w:tcPr>
          <w:p w14:paraId="70158853" w14:textId="77777777" w:rsidR="00E5739C" w:rsidRDefault="00E5739C">
            <w:r>
              <w:rPr>
                <w:rFonts w:hint="eastAsia"/>
              </w:rPr>
              <w:t>内容</w:t>
            </w:r>
          </w:p>
        </w:tc>
      </w:tr>
      <w:tr w:rsidR="00E5739C" w14:paraId="352DEBDC" w14:textId="77777777" w:rsidTr="0061296B">
        <w:trPr>
          <w:trHeight w:val="351"/>
        </w:trPr>
        <w:tc>
          <w:tcPr>
            <w:tcW w:w="2469" w:type="dxa"/>
          </w:tcPr>
          <w:p w14:paraId="13E9BF31" w14:textId="71025936" w:rsidR="00E5739C" w:rsidRDefault="002D0946">
            <w:pPr>
              <w:rPr>
                <w:rFonts w:hint="eastAsia"/>
              </w:rPr>
            </w:pPr>
            <w:r>
              <w:rPr>
                <w:rFonts w:hint="eastAsia"/>
              </w:rPr>
              <w:t>課題名</w:t>
            </w:r>
            <w:r w:rsidR="0061296B">
              <w:rPr>
                <w:rFonts w:hint="eastAsia"/>
              </w:rPr>
              <w:t>/</w:t>
            </w:r>
            <w:r>
              <w:rPr>
                <w:rFonts w:hint="eastAsia"/>
              </w:rPr>
              <w:t>ISSUE-</w:t>
            </w:r>
            <w:r w:rsidR="00DF1644">
              <w:rPr>
                <w:rFonts w:hint="eastAsia"/>
              </w:rPr>
              <w:t>004</w:t>
            </w:r>
          </w:p>
        </w:tc>
        <w:sdt>
          <w:sdtPr>
            <w:rPr>
              <w:rFonts w:hint="eastAsia"/>
            </w:rPr>
            <w:id w:val="709150612"/>
            <w:placeholder>
              <w:docPart w:val="6AC6F0ABF8BF4DF3B225512B9A1F63AD"/>
            </w:placeholder>
            <w:comboBox>
              <w:listItem w:value="アイテムを選択してください。"/>
              <w:listItem w:displayText="期限" w:value="期限"/>
              <w:listItem w:displayText="担当者" w:value="担当者"/>
              <w:listItem w:displayText="最新状況" w:value="最新状況"/>
              <w:listItem w:displayText="対応方針" w:value="対応方針"/>
              <w:listItem w:displayText="完了" w:value="完了"/>
              <w:listItem w:displayText="中止" w:value="中止"/>
            </w:comboBox>
          </w:sdtPr>
          <w:sdtContent>
            <w:tc>
              <w:tcPr>
                <w:tcW w:w="2913" w:type="dxa"/>
              </w:tcPr>
              <w:p w14:paraId="0958739A" w14:textId="6F51171B" w:rsidR="00E5739C" w:rsidRDefault="00DF1644">
                <w:r>
                  <w:rPr>
                    <w:rFonts w:hint="eastAsia"/>
                  </w:rPr>
                  <w:t>担当者</w:t>
                </w:r>
              </w:p>
            </w:tc>
          </w:sdtContent>
        </w:sdt>
        <w:tc>
          <w:tcPr>
            <w:tcW w:w="3112" w:type="dxa"/>
          </w:tcPr>
          <w:p w14:paraId="21578249" w14:textId="3C4F2F72" w:rsidR="00E5739C" w:rsidRDefault="00DF1644" w:rsidP="0061296B">
            <w:pPr>
              <w:rPr>
                <w:rFonts w:hint="eastAsia"/>
              </w:rPr>
            </w:pPr>
            <w:r>
              <w:rPr>
                <w:rFonts w:hint="eastAsia"/>
              </w:rPr>
              <w:t>高松</w:t>
            </w:r>
          </w:p>
        </w:tc>
      </w:tr>
      <w:tr w:rsidR="00E5739C" w14:paraId="70B3C825" w14:textId="77777777" w:rsidTr="0061296B">
        <w:trPr>
          <w:trHeight w:val="159"/>
        </w:trPr>
        <w:tc>
          <w:tcPr>
            <w:tcW w:w="2469" w:type="dxa"/>
          </w:tcPr>
          <w:p w14:paraId="3DBE1962" w14:textId="789F4FD9" w:rsidR="00E5739C" w:rsidRDefault="002D0946">
            <w:pPr>
              <w:rPr>
                <w:rFonts w:hint="eastAsia"/>
              </w:rPr>
            </w:pPr>
            <w:r>
              <w:rPr>
                <w:rFonts w:hint="eastAsia"/>
              </w:rPr>
              <w:t>TODO名/TODO-</w:t>
            </w:r>
            <w:r w:rsidR="00DF1644">
              <w:rPr>
                <w:rFonts w:hint="eastAsia"/>
              </w:rPr>
              <w:t>007</w:t>
            </w:r>
          </w:p>
        </w:tc>
        <w:sdt>
          <w:sdtPr>
            <w:rPr>
              <w:rFonts w:hint="eastAsia"/>
            </w:rPr>
            <w:id w:val="1320382544"/>
            <w:placeholder>
              <w:docPart w:val="B903463AF1264CC7B0AE7497DC2C4080"/>
            </w:placeholder>
            <w:comboBox>
              <w:listItem w:value="アイテムを選択してください。"/>
              <w:listItem w:displayText="期限" w:value="期限"/>
              <w:listItem w:displayText="担当者" w:value="担当者"/>
              <w:listItem w:displayText="最新状況" w:value="最新状況"/>
              <w:listItem w:displayText="対応方針" w:value="対応方針"/>
              <w:listItem w:displayText="完了" w:value="完了"/>
              <w:listItem w:displayText="中止" w:value="中止"/>
            </w:comboBox>
          </w:sdtPr>
          <w:sdtContent>
            <w:tc>
              <w:tcPr>
                <w:tcW w:w="2913" w:type="dxa"/>
              </w:tcPr>
              <w:p w14:paraId="40E0A2DD" w14:textId="190AD9A4" w:rsidR="00E5739C" w:rsidRDefault="00DF1644">
                <w:r>
                  <w:rPr>
                    <w:rFonts w:hint="eastAsia"/>
                  </w:rPr>
                  <w:t>完了</w:t>
                </w:r>
              </w:p>
            </w:tc>
          </w:sdtContent>
        </w:sdt>
        <w:tc>
          <w:tcPr>
            <w:tcW w:w="3112" w:type="dxa"/>
          </w:tcPr>
          <w:p w14:paraId="04D4BF19" w14:textId="14BA414B" w:rsidR="00E5739C" w:rsidRDefault="00E5739C">
            <w:pPr>
              <w:rPr>
                <w:rFonts w:hint="eastAsia"/>
              </w:rPr>
            </w:pPr>
          </w:p>
        </w:tc>
      </w:tr>
      <w:tr w:rsidR="00E5739C" w14:paraId="2B420449" w14:textId="77777777" w:rsidTr="0061296B">
        <w:trPr>
          <w:trHeight w:val="159"/>
        </w:trPr>
        <w:tc>
          <w:tcPr>
            <w:tcW w:w="2469" w:type="dxa"/>
          </w:tcPr>
          <w:p w14:paraId="3C1217C5" w14:textId="3190EE6E" w:rsidR="00E5739C" w:rsidRDefault="00DF1644">
            <w:pPr>
              <w:rPr>
                <w:rFonts w:hint="eastAsia"/>
              </w:rPr>
            </w:pPr>
            <w:r>
              <w:rPr>
                <w:rFonts w:hint="eastAsia"/>
              </w:rPr>
              <w:t>TODO-008</w:t>
            </w:r>
          </w:p>
        </w:tc>
        <w:sdt>
          <w:sdtPr>
            <w:rPr>
              <w:rFonts w:hint="eastAsia"/>
            </w:rPr>
            <w:id w:val="-48693805"/>
            <w:placeholder>
              <w:docPart w:val="05FE774AD37D40DAB7FC04424BC46733"/>
            </w:placeholder>
            <w:comboBox>
              <w:listItem w:value="アイテムを選択してください。"/>
              <w:listItem w:displayText="期限" w:value="期限"/>
              <w:listItem w:displayText="担当者" w:value="担当者"/>
              <w:listItem w:displayText="最新状況" w:value="最新状況"/>
              <w:listItem w:displayText="対応方針" w:value="対応方針"/>
              <w:listItem w:displayText="完了" w:value="完了"/>
              <w:listItem w:displayText="中止" w:value="中止"/>
            </w:comboBox>
          </w:sdtPr>
          <w:sdtContent>
            <w:tc>
              <w:tcPr>
                <w:tcW w:w="2913" w:type="dxa"/>
              </w:tcPr>
              <w:p w14:paraId="1D26C2CD" w14:textId="4C37460A" w:rsidR="00E5739C" w:rsidRDefault="00DF1644">
                <w:r>
                  <w:rPr>
                    <w:rFonts w:hint="eastAsia"/>
                  </w:rPr>
                  <w:t>最新状況</w:t>
                </w:r>
              </w:p>
            </w:tc>
          </w:sdtContent>
        </w:sdt>
        <w:tc>
          <w:tcPr>
            <w:tcW w:w="3112" w:type="dxa"/>
          </w:tcPr>
          <w:p w14:paraId="730BEAF7" w14:textId="1AE1AB08" w:rsidR="00E5739C" w:rsidRDefault="00DF1644">
            <w:pPr>
              <w:rPr>
                <w:rFonts w:hint="eastAsia"/>
              </w:rPr>
            </w:pPr>
            <w:r>
              <w:rPr>
                <w:rFonts w:hint="eastAsia"/>
              </w:rPr>
              <w:t>実装方法変更</w:t>
            </w:r>
          </w:p>
        </w:tc>
      </w:tr>
      <w:tr w:rsidR="00E5739C" w14:paraId="10781DE8" w14:textId="77777777" w:rsidTr="0061296B">
        <w:trPr>
          <w:trHeight w:val="84"/>
        </w:trPr>
        <w:tc>
          <w:tcPr>
            <w:tcW w:w="2469" w:type="dxa"/>
          </w:tcPr>
          <w:p w14:paraId="1EAB366B" w14:textId="77777777" w:rsidR="00E5739C" w:rsidRDefault="00E5739C"/>
        </w:tc>
        <w:sdt>
          <w:sdtPr>
            <w:rPr>
              <w:rFonts w:hint="eastAsia"/>
            </w:rPr>
            <w:id w:val="-1931504169"/>
            <w:placeholder>
              <w:docPart w:val="8BF42A423B884B88B5C36FF745B2B85A"/>
            </w:placeholder>
            <w:showingPlcHdr/>
            <w:comboBox>
              <w:listItem w:value="アイテムを選択してください。"/>
              <w:listItem w:displayText="期限" w:value="期限"/>
              <w:listItem w:displayText="担当者" w:value="担当者"/>
              <w:listItem w:displayText="最新状況" w:value="最新状況"/>
              <w:listItem w:displayText="対応方針" w:value="対応方針"/>
              <w:listItem w:displayText="完了" w:value="完了"/>
              <w:listItem w:displayText="中止" w:value="中止"/>
            </w:comboBox>
          </w:sdtPr>
          <w:sdtContent>
            <w:tc>
              <w:tcPr>
                <w:tcW w:w="2913" w:type="dxa"/>
              </w:tcPr>
              <w:p w14:paraId="29536ECE" w14:textId="1291222F" w:rsidR="00E5739C" w:rsidRDefault="00E5739C">
                <w:r w:rsidRPr="0071207D">
                  <w:rPr>
                    <w:rStyle w:val="ab"/>
                  </w:rPr>
                  <w:t>アイテム</w:t>
                </w:r>
              </w:p>
            </w:tc>
          </w:sdtContent>
        </w:sdt>
        <w:tc>
          <w:tcPr>
            <w:tcW w:w="3112" w:type="dxa"/>
          </w:tcPr>
          <w:p w14:paraId="00CE96B4" w14:textId="77777777" w:rsidR="00E5739C" w:rsidRDefault="00E5739C"/>
        </w:tc>
      </w:tr>
    </w:tbl>
    <w:p w14:paraId="415C1DDE" w14:textId="77777777" w:rsidR="00351FC3" w:rsidRDefault="00351FC3" w:rsidP="00BB4830"/>
    <w:p w14:paraId="48E23A27" w14:textId="38DDC2D2" w:rsidR="00351FC3" w:rsidRDefault="00351FC3" w:rsidP="00991F3B">
      <w:pPr>
        <w:pStyle w:val="3"/>
      </w:pPr>
      <w:r>
        <w:rPr>
          <w:rFonts w:hint="eastAsia"/>
        </w:rPr>
        <w:t>2.新規TODO</w:t>
      </w:r>
      <w:r w:rsidR="00E13428">
        <w:rPr>
          <w:rFonts w:hint="eastAsia"/>
        </w:rPr>
        <w:t>(既存課題</w:t>
      </w:r>
      <w:r w:rsidR="00394671">
        <w:rPr>
          <w:rFonts w:hint="eastAsia"/>
        </w:rPr>
        <w:t>用</w:t>
      </w:r>
      <w:r w:rsidR="00E13428">
        <w:rPr>
          <w:rFonts w:hint="eastAsia"/>
        </w:rPr>
        <w:t>)</w:t>
      </w:r>
    </w:p>
    <w:p w14:paraId="61613E72" w14:textId="77777777" w:rsidR="00E13428" w:rsidRPr="00E13428" w:rsidRDefault="00E13428" w:rsidP="00E13428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2834"/>
        <w:gridCol w:w="851"/>
        <w:gridCol w:w="3396"/>
      </w:tblGrid>
      <w:tr w:rsidR="00351FC3" w14:paraId="74452776" w14:textId="77777777" w:rsidTr="00E13428">
        <w:tc>
          <w:tcPr>
            <w:tcW w:w="1413" w:type="dxa"/>
            <w:shd w:val="clear" w:color="auto" w:fill="E8E8E8" w:themeFill="background2"/>
          </w:tcPr>
          <w:p w14:paraId="1FBD98D7" w14:textId="2E3BC81F" w:rsidR="00351FC3" w:rsidRDefault="00351FC3" w:rsidP="00BB4830">
            <w:r>
              <w:rPr>
                <w:rFonts w:hint="eastAsia"/>
              </w:rPr>
              <w:t>TODO名</w:t>
            </w:r>
          </w:p>
        </w:tc>
        <w:tc>
          <w:tcPr>
            <w:tcW w:w="7081" w:type="dxa"/>
            <w:gridSpan w:val="3"/>
          </w:tcPr>
          <w:p w14:paraId="479D2FF2" w14:textId="5976E359" w:rsidR="00351FC3" w:rsidRDefault="00DF1644" w:rsidP="00BB483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Github</w:t>
            </w:r>
            <w:proofErr w:type="spellEnd"/>
            <w:r>
              <w:rPr>
                <w:rFonts w:hint="eastAsia"/>
              </w:rPr>
              <w:t xml:space="preserve"> Actionsのテスト</w:t>
            </w:r>
          </w:p>
        </w:tc>
      </w:tr>
      <w:tr w:rsidR="00351FC3" w14:paraId="4BBFDDF8" w14:textId="77777777" w:rsidTr="00E13428">
        <w:tc>
          <w:tcPr>
            <w:tcW w:w="1413" w:type="dxa"/>
            <w:shd w:val="clear" w:color="auto" w:fill="E8E8E8" w:themeFill="background2"/>
          </w:tcPr>
          <w:p w14:paraId="1C07BDD3" w14:textId="0B8AFB3F" w:rsidR="00351FC3" w:rsidRDefault="00351FC3" w:rsidP="00BB4830">
            <w:r>
              <w:rPr>
                <w:rFonts w:hint="eastAsia"/>
              </w:rPr>
              <w:t>親課題名</w:t>
            </w:r>
          </w:p>
        </w:tc>
        <w:tc>
          <w:tcPr>
            <w:tcW w:w="7081" w:type="dxa"/>
            <w:gridSpan w:val="3"/>
          </w:tcPr>
          <w:p w14:paraId="700A071D" w14:textId="5FA7F77C" w:rsidR="00351FC3" w:rsidRDefault="00DF1644" w:rsidP="00BB4830">
            <w:pPr>
              <w:rPr>
                <w:rFonts w:hint="eastAsia"/>
              </w:rPr>
            </w:pPr>
            <w:r w:rsidRPr="00DF1644">
              <w:rPr>
                <w:rFonts w:hint="eastAsia"/>
              </w:rPr>
              <w:t>課題新規登録</w:t>
            </w:r>
            <w:r>
              <w:rPr>
                <w:rFonts w:hint="eastAsia"/>
              </w:rPr>
              <w:t>/ISSUE-003</w:t>
            </w:r>
          </w:p>
        </w:tc>
      </w:tr>
      <w:tr w:rsidR="00CE0CE3" w14:paraId="2A380A76" w14:textId="77777777" w:rsidTr="00E13428">
        <w:tc>
          <w:tcPr>
            <w:tcW w:w="1413" w:type="dxa"/>
            <w:shd w:val="clear" w:color="auto" w:fill="E8E8E8" w:themeFill="background2"/>
          </w:tcPr>
          <w:p w14:paraId="34D44D19" w14:textId="2BDC7AD1" w:rsidR="00351FC3" w:rsidRDefault="00351FC3" w:rsidP="00BB4830">
            <w:r>
              <w:rPr>
                <w:rFonts w:hint="eastAsia"/>
              </w:rPr>
              <w:t>担当者</w:t>
            </w:r>
          </w:p>
        </w:tc>
        <w:tc>
          <w:tcPr>
            <w:tcW w:w="2834" w:type="dxa"/>
          </w:tcPr>
          <w:p w14:paraId="6397BD41" w14:textId="7F6942AE" w:rsidR="00351FC3" w:rsidRDefault="00DF1644" w:rsidP="00BB4830">
            <w:pPr>
              <w:rPr>
                <w:rFonts w:hint="eastAsia"/>
              </w:rPr>
            </w:pPr>
            <w:r>
              <w:rPr>
                <w:rFonts w:hint="eastAsia"/>
              </w:rPr>
              <w:t>高松</w:t>
            </w:r>
          </w:p>
        </w:tc>
        <w:tc>
          <w:tcPr>
            <w:tcW w:w="851" w:type="dxa"/>
            <w:shd w:val="clear" w:color="auto" w:fill="E8E8E8" w:themeFill="background2"/>
          </w:tcPr>
          <w:p w14:paraId="4F444685" w14:textId="40EEFFEA" w:rsidR="00351FC3" w:rsidRDefault="00351FC3" w:rsidP="00BB4830">
            <w:r>
              <w:rPr>
                <w:rFonts w:hint="eastAsia"/>
              </w:rPr>
              <w:t>期日</w:t>
            </w:r>
          </w:p>
        </w:tc>
        <w:tc>
          <w:tcPr>
            <w:tcW w:w="3396" w:type="dxa"/>
          </w:tcPr>
          <w:p w14:paraId="6A7BCB6D" w14:textId="06D62875" w:rsidR="00351FC3" w:rsidRDefault="00DF1644" w:rsidP="00BB4830">
            <w:pPr>
              <w:rPr>
                <w:rFonts w:hint="eastAsia"/>
              </w:rPr>
            </w:pPr>
            <w:r>
              <w:rPr>
                <w:rFonts w:hint="eastAsia"/>
              </w:rPr>
              <w:t>2026-05-08</w:t>
            </w:r>
          </w:p>
        </w:tc>
      </w:tr>
      <w:tr w:rsidR="00351FC3" w14:paraId="73598F9F" w14:textId="77777777" w:rsidTr="00E13428">
        <w:tc>
          <w:tcPr>
            <w:tcW w:w="1413" w:type="dxa"/>
            <w:shd w:val="clear" w:color="auto" w:fill="E8E8E8" w:themeFill="background2"/>
          </w:tcPr>
          <w:p w14:paraId="42F61FFE" w14:textId="5B8D642A" w:rsidR="00351FC3" w:rsidRDefault="00351FC3" w:rsidP="00BB4830">
            <w:r>
              <w:rPr>
                <w:rFonts w:hint="eastAsia"/>
              </w:rPr>
              <w:t>内容</w:t>
            </w:r>
          </w:p>
        </w:tc>
        <w:tc>
          <w:tcPr>
            <w:tcW w:w="7081" w:type="dxa"/>
            <w:gridSpan w:val="3"/>
          </w:tcPr>
          <w:p w14:paraId="773625EB" w14:textId="78731B3F" w:rsidR="00351FC3" w:rsidRDefault="00DF1644" w:rsidP="00BB4830">
            <w:r>
              <w:rPr>
                <w:rFonts w:hint="eastAsia"/>
              </w:rPr>
              <w:t>このTODOが登録されることを確認する。</w:t>
            </w:r>
          </w:p>
        </w:tc>
      </w:tr>
      <w:tr w:rsidR="00351FC3" w14:paraId="0A14BE9B" w14:textId="77777777" w:rsidTr="00E13428">
        <w:tc>
          <w:tcPr>
            <w:tcW w:w="1413" w:type="dxa"/>
            <w:shd w:val="clear" w:color="auto" w:fill="E8E8E8" w:themeFill="background2"/>
          </w:tcPr>
          <w:p w14:paraId="4DE7AC4A" w14:textId="57054E60" w:rsidR="00351FC3" w:rsidRDefault="00351FC3" w:rsidP="00BB4830">
            <w:r>
              <w:rPr>
                <w:rFonts w:hint="eastAsia"/>
              </w:rPr>
              <w:t>判定対象</w:t>
            </w:r>
          </w:p>
        </w:tc>
        <w:tc>
          <w:tcPr>
            <w:tcW w:w="7081" w:type="dxa"/>
            <w:gridSpan w:val="3"/>
          </w:tcPr>
          <w:p w14:paraId="4BC97184" w14:textId="77777777" w:rsidR="00351FC3" w:rsidRDefault="00351FC3" w:rsidP="00BB4830"/>
        </w:tc>
      </w:tr>
    </w:tbl>
    <w:p w14:paraId="29D7495C" w14:textId="77777777" w:rsidR="00394671" w:rsidRPr="00596312" w:rsidRDefault="00394671" w:rsidP="00BB4830"/>
    <w:p w14:paraId="57FBD412" w14:textId="025CA2D4" w:rsidR="002D0946" w:rsidRDefault="00E13428" w:rsidP="00991F3B">
      <w:pPr>
        <w:pStyle w:val="3"/>
      </w:pPr>
      <w:r>
        <w:rPr>
          <w:rFonts w:hint="eastAsia"/>
        </w:rPr>
        <w:lastRenderedPageBreak/>
        <w:t>3</w:t>
      </w:r>
      <w:r w:rsidR="00BB4830">
        <w:rPr>
          <w:rFonts w:hint="eastAsia"/>
        </w:rPr>
        <w:t>.新規課題</w:t>
      </w:r>
      <w:r w:rsidR="00BA64EE">
        <w:rPr>
          <w:rFonts w:hint="eastAsia"/>
        </w:rPr>
        <w:t>、TODO</w:t>
      </w:r>
    </w:p>
    <w:p w14:paraId="7303AD13" w14:textId="77777777" w:rsidR="00E5739C" w:rsidRPr="002D0946" w:rsidRDefault="00E5739C" w:rsidP="00E5739C">
      <w:pPr>
        <w:ind w:leftChars="100" w:left="210"/>
        <w:rPr>
          <w:b/>
          <w:bCs/>
        </w:rPr>
      </w:pPr>
    </w:p>
    <w:tbl>
      <w:tblPr>
        <w:tblStyle w:val="aa"/>
        <w:tblW w:w="9067" w:type="dxa"/>
        <w:tblLook w:val="04A0" w:firstRow="1" w:lastRow="0" w:firstColumn="1" w:lastColumn="0" w:noHBand="0" w:noVBand="1"/>
      </w:tblPr>
      <w:tblGrid>
        <w:gridCol w:w="1413"/>
        <w:gridCol w:w="3120"/>
        <w:gridCol w:w="849"/>
        <w:gridCol w:w="3685"/>
      </w:tblGrid>
      <w:tr w:rsidR="00B15DFC" w:rsidRPr="00DF1644" w14:paraId="322C6435" w14:textId="77777777" w:rsidTr="00E13428">
        <w:tc>
          <w:tcPr>
            <w:tcW w:w="1413" w:type="dxa"/>
            <w:shd w:val="clear" w:color="auto" w:fill="E8E8E8" w:themeFill="background2"/>
          </w:tcPr>
          <w:p w14:paraId="11D3BDE1" w14:textId="0B40B246" w:rsidR="00BB4830" w:rsidRPr="00DF1644" w:rsidRDefault="00BB4830" w:rsidP="00E5739C">
            <w:r w:rsidRPr="00DF1644">
              <w:rPr>
                <w:rFonts w:hint="eastAsia"/>
              </w:rPr>
              <w:t>課題名</w:t>
            </w:r>
          </w:p>
        </w:tc>
        <w:tc>
          <w:tcPr>
            <w:tcW w:w="7654" w:type="dxa"/>
            <w:gridSpan w:val="3"/>
          </w:tcPr>
          <w:p w14:paraId="03280AA1" w14:textId="1371BCE7" w:rsidR="00BB4830" w:rsidRPr="00DF1644" w:rsidRDefault="00DF1644" w:rsidP="00E5739C">
            <w:pPr>
              <w:rPr>
                <w:rFonts w:hint="eastAsia"/>
              </w:rPr>
            </w:pPr>
            <w:r>
              <w:rPr>
                <w:rFonts w:hint="eastAsia"/>
              </w:rPr>
              <w:t>新規課題の登録</w:t>
            </w:r>
          </w:p>
        </w:tc>
      </w:tr>
      <w:tr w:rsidR="00CE0CE3" w:rsidRPr="00DF1644" w14:paraId="5195B9BD" w14:textId="77777777" w:rsidTr="00E13428">
        <w:tc>
          <w:tcPr>
            <w:tcW w:w="1413" w:type="dxa"/>
            <w:shd w:val="clear" w:color="auto" w:fill="E8E8E8" w:themeFill="background2"/>
          </w:tcPr>
          <w:p w14:paraId="767D0239" w14:textId="019359FA" w:rsidR="00351FC3" w:rsidRPr="00DF1644" w:rsidRDefault="00351FC3" w:rsidP="00E5739C">
            <w:r w:rsidRPr="00DF1644">
              <w:rPr>
                <w:rFonts w:hint="eastAsia"/>
              </w:rPr>
              <w:t>担当者</w:t>
            </w:r>
          </w:p>
        </w:tc>
        <w:tc>
          <w:tcPr>
            <w:tcW w:w="3120" w:type="dxa"/>
          </w:tcPr>
          <w:p w14:paraId="6F5F920C" w14:textId="1E4073A9" w:rsidR="00351FC3" w:rsidRPr="00DF1644" w:rsidRDefault="00DF1644" w:rsidP="00E5739C">
            <w:r>
              <w:rPr>
                <w:rFonts w:hint="eastAsia"/>
              </w:rPr>
              <w:t>高松</w:t>
            </w:r>
          </w:p>
        </w:tc>
        <w:tc>
          <w:tcPr>
            <w:tcW w:w="849" w:type="dxa"/>
            <w:shd w:val="clear" w:color="auto" w:fill="E8E8E8" w:themeFill="background2"/>
          </w:tcPr>
          <w:p w14:paraId="4072D630" w14:textId="28B7E694" w:rsidR="00351FC3" w:rsidRPr="00DF1644" w:rsidRDefault="00351FC3" w:rsidP="00E5739C">
            <w:r w:rsidRPr="00DF1644">
              <w:rPr>
                <w:rFonts w:hint="eastAsia"/>
              </w:rPr>
              <w:t>期日</w:t>
            </w:r>
          </w:p>
        </w:tc>
        <w:tc>
          <w:tcPr>
            <w:tcW w:w="3685" w:type="dxa"/>
          </w:tcPr>
          <w:p w14:paraId="4CED95B9" w14:textId="0EC85A93" w:rsidR="00351FC3" w:rsidRPr="00DF1644" w:rsidRDefault="00DF1644" w:rsidP="00E5739C">
            <w:r>
              <w:rPr>
                <w:rFonts w:hint="eastAsia"/>
              </w:rPr>
              <w:t>2026-05-08</w:t>
            </w:r>
          </w:p>
        </w:tc>
      </w:tr>
      <w:tr w:rsidR="00B15DFC" w:rsidRPr="00DF1644" w14:paraId="534EEF52" w14:textId="77777777" w:rsidTr="00E13428">
        <w:tc>
          <w:tcPr>
            <w:tcW w:w="1413" w:type="dxa"/>
            <w:shd w:val="clear" w:color="auto" w:fill="E8E8E8" w:themeFill="background2"/>
          </w:tcPr>
          <w:p w14:paraId="78037833" w14:textId="49D38961" w:rsidR="00BB4830" w:rsidRPr="00DF1644" w:rsidRDefault="00BB4830" w:rsidP="00E5739C">
            <w:r w:rsidRPr="00DF1644">
              <w:rPr>
                <w:rFonts w:hint="eastAsia"/>
              </w:rPr>
              <w:t>内容</w:t>
            </w:r>
          </w:p>
        </w:tc>
        <w:tc>
          <w:tcPr>
            <w:tcW w:w="7654" w:type="dxa"/>
            <w:gridSpan w:val="3"/>
          </w:tcPr>
          <w:p w14:paraId="382735FD" w14:textId="7299681E" w:rsidR="00BB4830" w:rsidRPr="00DF1644" w:rsidRDefault="00DF1644" w:rsidP="00E5739C">
            <w:r>
              <w:rPr>
                <w:rFonts w:hint="eastAsia"/>
              </w:rPr>
              <w:t>登録する。</w:t>
            </w:r>
          </w:p>
        </w:tc>
      </w:tr>
      <w:tr w:rsidR="00B15DFC" w:rsidRPr="00DF1644" w14:paraId="6D6CB95B" w14:textId="77777777" w:rsidTr="00E13428">
        <w:tc>
          <w:tcPr>
            <w:tcW w:w="1413" w:type="dxa"/>
            <w:shd w:val="clear" w:color="auto" w:fill="E8E8E8" w:themeFill="background2"/>
          </w:tcPr>
          <w:p w14:paraId="163FF069" w14:textId="708F4944" w:rsidR="00BB4830" w:rsidRPr="00DF1644" w:rsidRDefault="00BB4830" w:rsidP="00E5739C">
            <w:r w:rsidRPr="00DF1644">
              <w:rPr>
                <w:rFonts w:hint="eastAsia"/>
              </w:rPr>
              <w:t>最新状況</w:t>
            </w:r>
          </w:p>
        </w:tc>
        <w:tc>
          <w:tcPr>
            <w:tcW w:w="7654" w:type="dxa"/>
            <w:gridSpan w:val="3"/>
          </w:tcPr>
          <w:p w14:paraId="2DF6BAE5" w14:textId="1CD2C85E" w:rsidR="00BB4830" w:rsidRPr="00DF1644" w:rsidRDefault="00DF1644" w:rsidP="00E5739C">
            <w:r>
              <w:rPr>
                <w:rFonts w:hint="eastAsia"/>
              </w:rPr>
              <w:t>登録。</w:t>
            </w:r>
          </w:p>
        </w:tc>
      </w:tr>
      <w:tr w:rsidR="00B15DFC" w:rsidRPr="00DF1644" w14:paraId="78FAB2C3" w14:textId="77777777" w:rsidTr="00E13428">
        <w:tc>
          <w:tcPr>
            <w:tcW w:w="1413" w:type="dxa"/>
            <w:shd w:val="clear" w:color="auto" w:fill="E8E8E8" w:themeFill="background2"/>
          </w:tcPr>
          <w:p w14:paraId="7F0FD3E9" w14:textId="155E3717" w:rsidR="00BB4830" w:rsidRPr="00DF1644" w:rsidRDefault="00BB4830" w:rsidP="00E5739C">
            <w:r w:rsidRPr="00DF1644">
              <w:rPr>
                <w:rFonts w:hint="eastAsia"/>
              </w:rPr>
              <w:t>対応方針</w:t>
            </w:r>
          </w:p>
        </w:tc>
        <w:tc>
          <w:tcPr>
            <w:tcW w:w="7654" w:type="dxa"/>
            <w:gridSpan w:val="3"/>
          </w:tcPr>
          <w:p w14:paraId="1D419B97" w14:textId="41BBC07C" w:rsidR="00BB4830" w:rsidRPr="00DF1644" w:rsidRDefault="00DF1644" w:rsidP="00E5739C">
            <w:r>
              <w:rPr>
                <w:rFonts w:hint="eastAsia"/>
              </w:rPr>
              <w:t>。</w:t>
            </w:r>
          </w:p>
        </w:tc>
      </w:tr>
    </w:tbl>
    <w:p w14:paraId="7E0C4B28" w14:textId="36977F41" w:rsidR="00351FC3" w:rsidRPr="00DF1644" w:rsidRDefault="00351FC3" w:rsidP="00E5739C"/>
    <w:p w14:paraId="056EF111" w14:textId="77777777" w:rsidR="00351FC3" w:rsidRDefault="00351FC3" w:rsidP="00E5739C">
      <w:pPr>
        <w:rPr>
          <w:b/>
          <w:bCs/>
        </w:rPr>
      </w:pPr>
    </w:p>
    <w:tbl>
      <w:tblPr>
        <w:tblStyle w:val="aa"/>
        <w:tblW w:w="9133" w:type="dxa"/>
        <w:tblLook w:val="04A0" w:firstRow="1" w:lastRow="0" w:firstColumn="1" w:lastColumn="0" w:noHBand="0" w:noVBand="1"/>
      </w:tblPr>
      <w:tblGrid>
        <w:gridCol w:w="1413"/>
        <w:gridCol w:w="3153"/>
        <w:gridCol w:w="816"/>
        <w:gridCol w:w="3751"/>
      </w:tblGrid>
      <w:tr w:rsidR="00E5739C" w14:paraId="3B65B34B" w14:textId="77777777" w:rsidTr="00E13428">
        <w:trPr>
          <w:trHeight w:val="416"/>
        </w:trPr>
        <w:tc>
          <w:tcPr>
            <w:tcW w:w="1413" w:type="dxa"/>
            <w:shd w:val="clear" w:color="auto" w:fill="E8E8E8" w:themeFill="background2"/>
          </w:tcPr>
          <w:p w14:paraId="7FC8EB27" w14:textId="02A8FCE7" w:rsidR="00E5739C" w:rsidRPr="00DF1644" w:rsidRDefault="00E5739C">
            <w:proofErr w:type="spellStart"/>
            <w:r w:rsidRPr="00DF1644">
              <w:rPr>
                <w:rFonts w:hint="eastAsia"/>
              </w:rPr>
              <w:t>ToDo</w:t>
            </w:r>
            <w:proofErr w:type="spellEnd"/>
            <w:r w:rsidR="00E13428" w:rsidRPr="00DF1644">
              <w:rPr>
                <w:rFonts w:hint="eastAsia"/>
              </w:rPr>
              <w:t>名</w:t>
            </w:r>
          </w:p>
        </w:tc>
        <w:tc>
          <w:tcPr>
            <w:tcW w:w="7720" w:type="dxa"/>
            <w:gridSpan w:val="3"/>
          </w:tcPr>
          <w:p w14:paraId="59F23199" w14:textId="2A0A728E" w:rsidR="00E5739C" w:rsidRPr="00DF1644" w:rsidRDefault="00DF1644">
            <w:r>
              <w:rPr>
                <w:rFonts w:hint="eastAsia"/>
              </w:rPr>
              <w:t>新規課題の登録の確認</w:t>
            </w:r>
          </w:p>
        </w:tc>
      </w:tr>
      <w:tr w:rsidR="00EE4B76" w14:paraId="0EF29541" w14:textId="77777777" w:rsidTr="00E13428">
        <w:trPr>
          <w:trHeight w:val="365"/>
        </w:trPr>
        <w:tc>
          <w:tcPr>
            <w:tcW w:w="1413" w:type="dxa"/>
            <w:shd w:val="clear" w:color="auto" w:fill="E8E8E8" w:themeFill="background2"/>
          </w:tcPr>
          <w:p w14:paraId="5745E9D2" w14:textId="27FAEC28" w:rsidR="00E13428" w:rsidRPr="00DF1644" w:rsidRDefault="00E13428">
            <w:r w:rsidRPr="00DF1644">
              <w:rPr>
                <w:rFonts w:hint="eastAsia"/>
              </w:rPr>
              <w:t>担当者:</w:t>
            </w:r>
          </w:p>
        </w:tc>
        <w:tc>
          <w:tcPr>
            <w:tcW w:w="3153" w:type="dxa"/>
          </w:tcPr>
          <w:p w14:paraId="41841DAE" w14:textId="06D6AE06" w:rsidR="00E13428" w:rsidRPr="00DF1644" w:rsidRDefault="00DF1644">
            <w:r>
              <w:rPr>
                <w:rFonts w:hint="eastAsia"/>
              </w:rPr>
              <w:t>高松</w:t>
            </w:r>
          </w:p>
        </w:tc>
        <w:tc>
          <w:tcPr>
            <w:tcW w:w="816" w:type="dxa"/>
            <w:shd w:val="clear" w:color="auto" w:fill="E8E8E8" w:themeFill="background2"/>
          </w:tcPr>
          <w:p w14:paraId="04738291" w14:textId="726C86B2" w:rsidR="00E13428" w:rsidRPr="00DF1644" w:rsidRDefault="00E13428">
            <w:r w:rsidRPr="00DF1644">
              <w:rPr>
                <w:rFonts w:hint="eastAsia"/>
              </w:rPr>
              <w:t>期限</w:t>
            </w:r>
          </w:p>
        </w:tc>
        <w:tc>
          <w:tcPr>
            <w:tcW w:w="3751" w:type="dxa"/>
          </w:tcPr>
          <w:p w14:paraId="49103CA0" w14:textId="374768C2" w:rsidR="00E13428" w:rsidRPr="00DF1644" w:rsidRDefault="00DF1644">
            <w:r>
              <w:rPr>
                <w:rFonts w:hint="eastAsia"/>
              </w:rPr>
              <w:t>2026-05-08</w:t>
            </w:r>
          </w:p>
        </w:tc>
      </w:tr>
      <w:tr w:rsidR="00E5739C" w14:paraId="42D7866E" w14:textId="77777777" w:rsidTr="00E13428">
        <w:trPr>
          <w:trHeight w:val="285"/>
        </w:trPr>
        <w:tc>
          <w:tcPr>
            <w:tcW w:w="1413" w:type="dxa"/>
            <w:shd w:val="clear" w:color="auto" w:fill="E8E8E8" w:themeFill="background2"/>
          </w:tcPr>
          <w:p w14:paraId="0B548AE6" w14:textId="77777777" w:rsidR="00E5739C" w:rsidRPr="00DF1644" w:rsidRDefault="00E5739C">
            <w:r w:rsidRPr="00DF1644">
              <w:rPr>
                <w:rFonts w:hint="eastAsia"/>
              </w:rPr>
              <w:t>内容</w:t>
            </w:r>
          </w:p>
        </w:tc>
        <w:tc>
          <w:tcPr>
            <w:tcW w:w="7720" w:type="dxa"/>
            <w:gridSpan w:val="3"/>
          </w:tcPr>
          <w:p w14:paraId="45615A71" w14:textId="71E6B0DC" w:rsidR="00E5739C" w:rsidRPr="00DF1644" w:rsidRDefault="00DF1644">
            <w:r>
              <w:rPr>
                <w:rFonts w:hint="eastAsia"/>
              </w:rPr>
              <w:t>新規課題が登録されるか確認する。</w:t>
            </w:r>
          </w:p>
        </w:tc>
      </w:tr>
      <w:tr w:rsidR="00E5739C" w14:paraId="72390147" w14:textId="77777777" w:rsidTr="00E13428">
        <w:trPr>
          <w:trHeight w:val="270"/>
        </w:trPr>
        <w:tc>
          <w:tcPr>
            <w:tcW w:w="1413" w:type="dxa"/>
            <w:shd w:val="clear" w:color="auto" w:fill="E8E8E8" w:themeFill="background2"/>
          </w:tcPr>
          <w:p w14:paraId="614CFA95" w14:textId="77777777" w:rsidR="00E5739C" w:rsidRPr="00DF1644" w:rsidRDefault="00E5739C">
            <w:r w:rsidRPr="00DF1644">
              <w:t>判定対象</w:t>
            </w:r>
          </w:p>
        </w:tc>
        <w:tc>
          <w:tcPr>
            <w:tcW w:w="7720" w:type="dxa"/>
            <w:gridSpan w:val="3"/>
          </w:tcPr>
          <w:p w14:paraId="6136110D" w14:textId="77777777" w:rsidR="00E5739C" w:rsidRPr="00DF1644" w:rsidRDefault="00CD037D">
            <w:r w:rsidRPr="00DF1644">
              <w:rPr>
                <w:rFonts w:hint="eastAsia"/>
              </w:rPr>
              <w:t>判定対象ファイルを記載</w:t>
            </w:r>
          </w:p>
        </w:tc>
      </w:tr>
    </w:tbl>
    <w:p w14:paraId="1DC8A183" w14:textId="77777777" w:rsidR="00BC35A3" w:rsidRDefault="00BC35A3" w:rsidP="00BC35A3">
      <w:pPr>
        <w:pBdr>
          <w:bottom w:val="single" w:sz="6" w:space="1" w:color="auto"/>
        </w:pBdr>
      </w:pPr>
    </w:p>
    <w:p w14:paraId="087D2EB4" w14:textId="77777777" w:rsidR="0011345D" w:rsidRDefault="0011345D" w:rsidP="00BC35A3"/>
    <w:p w14:paraId="05E26AA4" w14:textId="37ACF3EB" w:rsidR="00EE4B76" w:rsidRDefault="00EE4B76" w:rsidP="00BC35A3"/>
    <w:p w14:paraId="4C7006DE" w14:textId="75DE5E58" w:rsidR="00351FC3" w:rsidRDefault="00BA64EE" w:rsidP="00BC35A3">
      <w:pPr>
        <w:pStyle w:val="3"/>
      </w:pPr>
      <w:r>
        <w:rPr>
          <w:rFonts w:hint="eastAsia"/>
        </w:rPr>
        <w:t>[</w:t>
      </w:r>
      <w:r w:rsidR="00351FC3">
        <w:rPr>
          <w:rFonts w:hint="eastAsia"/>
        </w:rPr>
        <w:t>議事詳細</w:t>
      </w:r>
      <w:r>
        <w:rPr>
          <w:rFonts w:hint="eastAsia"/>
        </w:rPr>
        <w:t>]</w:t>
      </w:r>
      <w:r w:rsidR="00DB0981" w:rsidRPr="00DB0981">
        <w:rPr>
          <w:rFonts w:hint="eastAsia"/>
        </w:rPr>
        <w:t xml:space="preserve"> （敬称略）</w:t>
      </w:r>
    </w:p>
    <w:p w14:paraId="1459CC09" w14:textId="77777777" w:rsidR="00351FC3" w:rsidRDefault="00351FC3" w:rsidP="00351FC3"/>
    <w:sectPr w:rsidR="00351FC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FE1DC" w14:textId="77777777" w:rsidR="006D283D" w:rsidRDefault="006D283D" w:rsidP="002D0946">
      <w:r>
        <w:separator/>
      </w:r>
    </w:p>
  </w:endnote>
  <w:endnote w:type="continuationSeparator" w:id="0">
    <w:p w14:paraId="03545701" w14:textId="77777777" w:rsidR="006D283D" w:rsidRDefault="006D283D" w:rsidP="002D0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26B16" w14:textId="77777777" w:rsidR="006D283D" w:rsidRDefault="006D283D" w:rsidP="002D0946">
      <w:r>
        <w:separator/>
      </w:r>
    </w:p>
  </w:footnote>
  <w:footnote w:type="continuationSeparator" w:id="0">
    <w:p w14:paraId="096682F5" w14:textId="77777777" w:rsidR="006D283D" w:rsidRDefault="006D283D" w:rsidP="002D09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31EB5"/>
    <w:multiLevelType w:val="hybridMultilevel"/>
    <w:tmpl w:val="0E6805CA"/>
    <w:lvl w:ilvl="0" w:tplc="613E143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564485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attachedTemplate r:id="rId1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30"/>
    <w:rsid w:val="00014775"/>
    <w:rsid w:val="000E09D1"/>
    <w:rsid w:val="00101686"/>
    <w:rsid w:val="0011345D"/>
    <w:rsid w:val="001877FF"/>
    <w:rsid w:val="001A0CEC"/>
    <w:rsid w:val="002C2D8F"/>
    <w:rsid w:val="002D0946"/>
    <w:rsid w:val="00351FC3"/>
    <w:rsid w:val="00391096"/>
    <w:rsid w:val="00394671"/>
    <w:rsid w:val="004831E0"/>
    <w:rsid w:val="004C3938"/>
    <w:rsid w:val="004C6CAC"/>
    <w:rsid w:val="00577040"/>
    <w:rsid w:val="00593B5E"/>
    <w:rsid w:val="005A6FC6"/>
    <w:rsid w:val="005B0BE6"/>
    <w:rsid w:val="005B1BEC"/>
    <w:rsid w:val="005E21E4"/>
    <w:rsid w:val="005F25AE"/>
    <w:rsid w:val="0061296B"/>
    <w:rsid w:val="00640747"/>
    <w:rsid w:val="0065461E"/>
    <w:rsid w:val="006C77A4"/>
    <w:rsid w:val="006D283D"/>
    <w:rsid w:val="006F0C23"/>
    <w:rsid w:val="00753EAF"/>
    <w:rsid w:val="00765E53"/>
    <w:rsid w:val="00774066"/>
    <w:rsid w:val="00813748"/>
    <w:rsid w:val="00831DC9"/>
    <w:rsid w:val="00887CC9"/>
    <w:rsid w:val="008B2069"/>
    <w:rsid w:val="00941730"/>
    <w:rsid w:val="0094566A"/>
    <w:rsid w:val="00991F3B"/>
    <w:rsid w:val="009A07B5"/>
    <w:rsid w:val="00AB2854"/>
    <w:rsid w:val="00AB39E7"/>
    <w:rsid w:val="00AB73F8"/>
    <w:rsid w:val="00AC5F96"/>
    <w:rsid w:val="00AF7707"/>
    <w:rsid w:val="00B15DFC"/>
    <w:rsid w:val="00B9660D"/>
    <w:rsid w:val="00BA64EE"/>
    <w:rsid w:val="00BB4830"/>
    <w:rsid w:val="00BC35A3"/>
    <w:rsid w:val="00BD36CD"/>
    <w:rsid w:val="00C25028"/>
    <w:rsid w:val="00C346E2"/>
    <w:rsid w:val="00CB0E38"/>
    <w:rsid w:val="00CD037D"/>
    <w:rsid w:val="00CE0CE3"/>
    <w:rsid w:val="00CF6EB4"/>
    <w:rsid w:val="00D106B6"/>
    <w:rsid w:val="00D1719B"/>
    <w:rsid w:val="00D2366A"/>
    <w:rsid w:val="00D454BA"/>
    <w:rsid w:val="00DA1442"/>
    <w:rsid w:val="00DB0981"/>
    <w:rsid w:val="00DF1644"/>
    <w:rsid w:val="00E13428"/>
    <w:rsid w:val="00E322DB"/>
    <w:rsid w:val="00E5739C"/>
    <w:rsid w:val="00E6379B"/>
    <w:rsid w:val="00E96F07"/>
    <w:rsid w:val="00ED7CFC"/>
    <w:rsid w:val="00EE4B76"/>
    <w:rsid w:val="00EF38A4"/>
    <w:rsid w:val="00F65B93"/>
    <w:rsid w:val="00FA51EC"/>
    <w:rsid w:val="00FF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4FF71F9"/>
  <w15:chartTrackingRefBased/>
  <w15:docId w15:val="{299D8843-04AE-40E4-8292-595F6EAC2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739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739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57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E573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5739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739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739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739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739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739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5739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E5739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E5739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rsid w:val="00E573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573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573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573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573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5739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573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57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739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573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73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573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739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5739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57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5739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5739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E573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E5739C"/>
    <w:rPr>
      <w:color w:val="666666"/>
    </w:rPr>
  </w:style>
  <w:style w:type="paragraph" w:styleId="ac">
    <w:name w:val="header"/>
    <w:basedOn w:val="a"/>
    <w:link w:val="ad"/>
    <w:uiPriority w:val="99"/>
    <w:unhideWhenUsed/>
    <w:rsid w:val="002D0946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2D0946"/>
  </w:style>
  <w:style w:type="paragraph" w:styleId="ae">
    <w:name w:val="footer"/>
    <w:basedOn w:val="a"/>
    <w:link w:val="af"/>
    <w:uiPriority w:val="99"/>
    <w:unhideWhenUsed/>
    <w:rsid w:val="002D0946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2D09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akamatsu.shintaro\Desktop\&#20316;&#26989;&#29992;\task_management_app\minutes\&#12486;&#12531;&#12503;&#12524;&#12540;&#12488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AC6F0ABF8BF4DF3B225512B9A1F63AD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2E6AFCA3-E6BE-4A92-93C8-CC26783614AB}"/>
      </w:docPartPr>
      <w:docPartBody>
        <w:p w:rsidR="00000000" w:rsidRDefault="005569A0" w:rsidP="005569A0">
          <w:pPr>
            <w:pStyle w:val="6AC6F0ABF8BF4DF3B225512B9A1F63AD1"/>
          </w:pPr>
          <w:r w:rsidRPr="0071207D">
            <w:rPr>
              <w:rStyle w:val="a3"/>
            </w:rPr>
            <w:t>アイテム</w:t>
          </w:r>
        </w:p>
      </w:docPartBody>
    </w:docPart>
    <w:docPart>
      <w:docPartPr>
        <w:name w:val="B903463AF1264CC7B0AE7497DC2C4080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B7E8EEE4-B23F-451C-A6AE-765DE87E37EC}"/>
      </w:docPartPr>
      <w:docPartBody>
        <w:p w:rsidR="00000000" w:rsidRDefault="005569A0" w:rsidP="005569A0">
          <w:pPr>
            <w:pStyle w:val="B903463AF1264CC7B0AE7497DC2C40801"/>
          </w:pPr>
          <w:r w:rsidRPr="0071207D">
            <w:rPr>
              <w:rStyle w:val="a3"/>
            </w:rPr>
            <w:t>アイテム</w:t>
          </w:r>
        </w:p>
      </w:docPartBody>
    </w:docPart>
    <w:docPart>
      <w:docPartPr>
        <w:name w:val="05FE774AD37D40DAB7FC04424BC46733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C1C7740D-1E0B-481E-B90E-FCE8F0C2F7CB}"/>
      </w:docPartPr>
      <w:docPartBody>
        <w:p w:rsidR="00000000" w:rsidRDefault="005569A0" w:rsidP="005569A0">
          <w:pPr>
            <w:pStyle w:val="05FE774AD37D40DAB7FC04424BC467331"/>
          </w:pPr>
          <w:r w:rsidRPr="0071207D">
            <w:rPr>
              <w:rStyle w:val="a3"/>
            </w:rPr>
            <w:t>アイテム</w:t>
          </w:r>
        </w:p>
      </w:docPartBody>
    </w:docPart>
    <w:docPart>
      <w:docPartPr>
        <w:name w:val="8BF42A423B884B88B5C36FF745B2B85A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437139AB-C02F-454F-AAEF-1A411A8ABFDB}"/>
      </w:docPartPr>
      <w:docPartBody>
        <w:p w:rsidR="00000000" w:rsidRDefault="005569A0" w:rsidP="005569A0">
          <w:pPr>
            <w:pStyle w:val="8BF42A423B884B88B5C36FF745B2B85A1"/>
          </w:pPr>
          <w:r w:rsidRPr="0071207D">
            <w:rPr>
              <w:rStyle w:val="a3"/>
            </w:rPr>
            <w:t>アイテム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9A0"/>
    <w:rsid w:val="005569A0"/>
    <w:rsid w:val="006A267C"/>
    <w:rsid w:val="00765E53"/>
    <w:rsid w:val="00B5084C"/>
    <w:rsid w:val="00C25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569A0"/>
    <w:rPr>
      <w:color w:val="666666"/>
    </w:rPr>
  </w:style>
  <w:style w:type="paragraph" w:customStyle="1" w:styleId="6AC6F0ABF8BF4DF3B225512B9A1F63AD1">
    <w:name w:val="6AC6F0ABF8BF4DF3B225512B9A1F63AD1"/>
    <w:rsid w:val="005569A0"/>
    <w:pPr>
      <w:widowControl w:val="0"/>
    </w:pPr>
  </w:style>
  <w:style w:type="paragraph" w:customStyle="1" w:styleId="B903463AF1264CC7B0AE7497DC2C40801">
    <w:name w:val="B903463AF1264CC7B0AE7497DC2C40801"/>
    <w:rsid w:val="005569A0"/>
    <w:pPr>
      <w:widowControl w:val="0"/>
    </w:pPr>
  </w:style>
  <w:style w:type="paragraph" w:customStyle="1" w:styleId="05FE774AD37D40DAB7FC04424BC467331">
    <w:name w:val="05FE774AD37D40DAB7FC04424BC467331"/>
    <w:rsid w:val="005569A0"/>
    <w:pPr>
      <w:widowControl w:val="0"/>
    </w:pPr>
  </w:style>
  <w:style w:type="paragraph" w:customStyle="1" w:styleId="8BF42A423B884B88B5C36FF745B2B85A1">
    <w:name w:val="8BF42A423B884B88B5C36FF745B2B85A1"/>
    <w:rsid w:val="005569A0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873A56-135E-4CE1-A66F-54D4BA259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テンプレート.dotx</Template>
  <TotalTime>8</TotalTime>
  <Pages>2</Pages>
  <Words>270</Words>
  <Characters>337</Characters>
  <Application>Microsoft Office Word</Application>
  <DocSecurity>0</DocSecurity>
  <Lines>168</Lines>
  <Paragraphs>101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高松 伸太郎(Shintaro Takamatsu )</dc:creator>
  <cp:keywords/>
  <dc:description/>
  <cp:lastModifiedBy>高松 伸太郎(Shintaro Takamatsu )</cp:lastModifiedBy>
  <cp:revision>2</cp:revision>
  <dcterms:created xsi:type="dcterms:W3CDTF">2026-05-08T07:36:00Z</dcterms:created>
  <dcterms:modified xsi:type="dcterms:W3CDTF">2026-05-08T07:36:00Z</dcterms:modified>
</cp:coreProperties>
</file>