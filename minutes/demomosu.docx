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1947"/>
        <w:gridCol w:w="746"/>
        <w:gridCol w:w="3396"/>
      </w:tblGrid>
      <w:tr w:rsidR="009A07B5" w14:paraId="49C8110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5CE1170" w14:textId="77777777" w:rsidR="00577040" w:rsidRDefault="00577040" w:rsidP="00CD037D">
            <w:r>
              <w:rPr>
                <w:rFonts w:hint="eastAsia"/>
              </w:rPr>
              <w:t>会議名</w:t>
            </w:r>
          </w:p>
        </w:tc>
        <w:tc>
          <w:tcPr>
            <w:tcW w:w="6656" w:type="dxa"/>
            <w:gridSpan w:val="4"/>
          </w:tcPr>
          <w:p w14:paraId="1D7FC57D" w14:textId="41FFBD2D" w:rsidR="00577040" w:rsidRDefault="00A61BB6" w:rsidP="00CD037D">
            <w:r>
              <w:rPr>
                <w:rFonts w:hint="eastAsia"/>
              </w:rPr>
              <w:t>テスト</w:t>
            </w:r>
            <w:r w:rsidR="007E528D">
              <w:rPr>
                <w:rFonts w:hint="eastAsia"/>
              </w:rPr>
              <w:t>１</w:t>
            </w:r>
          </w:p>
        </w:tc>
      </w:tr>
      <w:tr w:rsidR="009A07B5" w14:paraId="065B5179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B42BB86" w14:textId="77777777" w:rsidR="00577040" w:rsidRDefault="001A0CEC" w:rsidP="00CD037D">
            <w:r>
              <w:rPr>
                <w:rFonts w:hint="eastAsia"/>
              </w:rPr>
              <w:t>プロジェクト名</w:t>
            </w:r>
          </w:p>
        </w:tc>
        <w:tc>
          <w:tcPr>
            <w:tcW w:w="6656" w:type="dxa"/>
            <w:gridSpan w:val="4"/>
          </w:tcPr>
          <w:p w14:paraId="6A20C610" w14:textId="7569B84B" w:rsidR="00577040" w:rsidRDefault="003A2962" w:rsidP="00CD037D">
            <w:pPr>
              <w:rPr>
                <w:rFonts w:hint="eastAsia"/>
              </w:rPr>
            </w:pPr>
            <w:r>
              <w:rPr>
                <w:rFonts w:hint="eastAsia"/>
              </w:rPr>
              <w:t>テンプレートテスト</w:t>
            </w:r>
          </w:p>
        </w:tc>
      </w:tr>
      <w:tr w:rsidR="00BD36CD" w14:paraId="410533C8" w14:textId="77777777" w:rsidTr="00C346E2">
        <w:tc>
          <w:tcPr>
            <w:tcW w:w="993" w:type="dxa"/>
            <w:shd w:val="clear" w:color="auto" w:fill="E8E8E8" w:themeFill="background2"/>
          </w:tcPr>
          <w:p w14:paraId="78513385" w14:textId="77777777" w:rsidR="001A0CEC" w:rsidRDefault="001A0CEC" w:rsidP="00CD037D">
            <w:r>
              <w:rPr>
                <w:rFonts w:hint="eastAsia"/>
              </w:rPr>
              <w:t>日時</w:t>
            </w:r>
          </w:p>
        </w:tc>
        <w:tc>
          <w:tcPr>
            <w:tcW w:w="3364" w:type="dxa"/>
            <w:gridSpan w:val="3"/>
          </w:tcPr>
          <w:p w14:paraId="5E3267BB" w14:textId="3A592FD4" w:rsidR="001A0CEC" w:rsidRDefault="00A61BB6" w:rsidP="00CD037D">
            <w:r w:rsidRPr="00A61BB6">
              <w:t>2026</w:t>
            </w:r>
            <w:r>
              <w:rPr>
                <w:rFonts w:hint="eastAsia"/>
              </w:rPr>
              <w:t>-</w:t>
            </w:r>
            <w:r w:rsidRPr="00A61BB6">
              <w:t>3</w:t>
            </w:r>
            <w:r>
              <w:rPr>
                <w:rFonts w:hint="eastAsia"/>
              </w:rPr>
              <w:t>-</w:t>
            </w:r>
            <w:r w:rsidRPr="00A61BB6">
              <w:t>19</w:t>
            </w:r>
          </w:p>
        </w:tc>
        <w:tc>
          <w:tcPr>
            <w:tcW w:w="746" w:type="dxa"/>
            <w:shd w:val="clear" w:color="auto" w:fill="E8E8E8" w:themeFill="background2"/>
          </w:tcPr>
          <w:p w14:paraId="4EC258DC" w14:textId="77777777" w:rsidR="001A0CEC" w:rsidRDefault="001A0CEC" w:rsidP="00CD037D">
            <w:r>
              <w:rPr>
                <w:rFonts w:hint="eastAsia"/>
              </w:rPr>
              <w:t>場所</w:t>
            </w:r>
          </w:p>
        </w:tc>
        <w:tc>
          <w:tcPr>
            <w:tcW w:w="3396" w:type="dxa"/>
          </w:tcPr>
          <w:p w14:paraId="10D7C74B" w14:textId="5A2B9F53" w:rsidR="001A0CEC" w:rsidRDefault="00A61BB6" w:rsidP="00CD037D">
            <w:r>
              <w:rPr>
                <w:rFonts w:hint="eastAsia"/>
              </w:rPr>
              <w:t>オンライン</w:t>
            </w:r>
          </w:p>
        </w:tc>
      </w:tr>
      <w:tr w:rsidR="009A07B5" w14:paraId="39D1B8CC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7FA04795" w14:textId="77777777" w:rsidR="00577040" w:rsidRDefault="001A0CEC" w:rsidP="00CD037D">
            <w:r>
              <w:rPr>
                <w:rFonts w:hint="eastAsia"/>
              </w:rPr>
              <w:t>参加者</w:t>
            </w:r>
          </w:p>
        </w:tc>
        <w:tc>
          <w:tcPr>
            <w:tcW w:w="6656" w:type="dxa"/>
            <w:gridSpan w:val="4"/>
          </w:tcPr>
          <w:p w14:paraId="42E72DB8" w14:textId="31EEE74B" w:rsidR="00577040" w:rsidRDefault="00A61BB6" w:rsidP="00CD037D">
            <w:r>
              <w:rPr>
                <w:rFonts w:hint="eastAsia"/>
              </w:rPr>
              <w:t>高松,馬場</w:t>
            </w:r>
          </w:p>
        </w:tc>
      </w:tr>
      <w:tr w:rsidR="009A07B5" w14:paraId="45ADED24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DAB327E" w14:textId="77777777" w:rsidR="00577040" w:rsidRDefault="001A0CEC" w:rsidP="00CD037D">
            <w:r>
              <w:rPr>
                <w:rFonts w:hint="eastAsia"/>
              </w:rPr>
              <w:t>会議資料</w:t>
            </w:r>
          </w:p>
        </w:tc>
        <w:tc>
          <w:tcPr>
            <w:tcW w:w="6656" w:type="dxa"/>
            <w:gridSpan w:val="4"/>
          </w:tcPr>
          <w:p w14:paraId="6BBCD114" w14:textId="1794AA68" w:rsidR="00577040" w:rsidRDefault="00A61BB6" w:rsidP="00CD037D">
            <w:r>
              <w:rPr>
                <w:rFonts w:hint="eastAsia"/>
              </w:rPr>
              <w:t>デモンストレーションの流れ</w:t>
            </w:r>
          </w:p>
        </w:tc>
      </w:tr>
      <w:tr w:rsidR="009A07B5" w14:paraId="37E76BC5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C6F681A" w14:textId="77777777" w:rsidR="00577040" w:rsidRDefault="001A0CEC" w:rsidP="00CD037D">
            <w:r>
              <w:rPr>
                <w:rFonts w:hint="eastAsia"/>
              </w:rPr>
              <w:t>目的</w:t>
            </w:r>
          </w:p>
        </w:tc>
        <w:tc>
          <w:tcPr>
            <w:tcW w:w="6656" w:type="dxa"/>
            <w:gridSpan w:val="4"/>
          </w:tcPr>
          <w:p w14:paraId="18F9881C" w14:textId="57460AB1" w:rsidR="00577040" w:rsidRPr="00EF38A4" w:rsidRDefault="00000000" w:rsidP="00CD037D">
            <w:sdt>
              <w:sdtPr>
                <w:rPr>
                  <w:rFonts w:hint="eastAsia"/>
                </w:rPr>
                <w:id w:val="-1399982848"/>
                <w14:checkbox>
                  <w14:checked w14:val="1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5B1BEC">
                  <w:rPr>
                    <w:rFonts w:ascii="游明朝" w:eastAsia="游明朝" w:hAnsi="游明朝" w:hint="eastAsia"/>
                  </w:rPr>
                  <w:t>■</w:t>
                </w:r>
              </w:sdtContent>
            </w:sdt>
            <w:r w:rsidR="00ED7CFC" w:rsidRPr="00EF38A4">
              <w:rPr>
                <w:rFonts w:hint="eastAsia"/>
              </w:rPr>
              <w:t>進捗会議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5771395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 w:rsidRPr="00EF38A4">
              <w:t>レビュー会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138914008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>
              <w:rPr>
                <w:rFonts w:hint="eastAsia"/>
              </w:rPr>
              <w:t>検討会</w:t>
            </w:r>
            <w:r w:rsidR="0094566A">
              <w:rPr>
                <w:rFonts w:hint="eastAsia"/>
              </w:rPr>
              <w:t>・打合せ</w:t>
            </w:r>
            <w:r w:rsidR="00101686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165218927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BD36CD" w:rsidRPr="00EF38A4">
              <w:t xml:space="preserve">その他（       </w:t>
            </w:r>
            <w:r w:rsidR="00BD36CD">
              <w:rPr>
                <w:rFonts w:hint="eastAsia"/>
              </w:rPr>
              <w:t>）</w:t>
            </w:r>
          </w:p>
        </w:tc>
      </w:tr>
      <w:tr w:rsidR="009A07B5" w14:paraId="1803615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441E36FD" w14:textId="77777777" w:rsidR="00577040" w:rsidRDefault="001A0CEC" w:rsidP="00CD037D">
            <w:r>
              <w:rPr>
                <w:rFonts w:hint="eastAsia"/>
              </w:rPr>
              <w:t>議事概要</w:t>
            </w:r>
          </w:p>
        </w:tc>
        <w:tc>
          <w:tcPr>
            <w:tcW w:w="6656" w:type="dxa"/>
            <w:gridSpan w:val="4"/>
          </w:tcPr>
          <w:p w14:paraId="56305A41" w14:textId="77777777" w:rsidR="00577040" w:rsidRDefault="00577040" w:rsidP="00CD037D"/>
        </w:tc>
      </w:tr>
      <w:tr w:rsidR="009A07B5" w14:paraId="187D511D" w14:textId="77777777" w:rsidTr="0065461E">
        <w:trPr>
          <w:trHeight w:val="517"/>
        </w:trPr>
        <w:tc>
          <w:tcPr>
            <w:tcW w:w="1843" w:type="dxa"/>
            <w:gridSpan w:val="2"/>
            <w:vMerge w:val="restart"/>
            <w:shd w:val="clear" w:color="auto" w:fill="E8E8E8" w:themeFill="background2"/>
          </w:tcPr>
          <w:p w14:paraId="54BAAF8E" w14:textId="77777777" w:rsidR="00D1719B" w:rsidRDefault="00D1719B" w:rsidP="00CD037D">
            <w:r>
              <w:rPr>
                <w:rFonts w:hint="eastAsia"/>
              </w:rPr>
              <w:t>決定事項</w:t>
            </w:r>
          </w:p>
        </w:tc>
        <w:tc>
          <w:tcPr>
            <w:tcW w:w="567" w:type="dxa"/>
            <w:shd w:val="clear" w:color="auto" w:fill="E8E8E8" w:themeFill="background2"/>
          </w:tcPr>
          <w:p w14:paraId="18EDD014" w14:textId="77777777" w:rsidR="00D1719B" w:rsidRDefault="00D1719B" w:rsidP="0065461E">
            <w:r>
              <w:rPr>
                <w:rFonts w:hint="eastAsia"/>
              </w:rPr>
              <w:t>＃</w:t>
            </w:r>
          </w:p>
        </w:tc>
        <w:tc>
          <w:tcPr>
            <w:tcW w:w="6089" w:type="dxa"/>
            <w:gridSpan w:val="3"/>
            <w:shd w:val="clear" w:color="auto" w:fill="E8E8E8" w:themeFill="background2"/>
          </w:tcPr>
          <w:p w14:paraId="76543B8C" w14:textId="77777777" w:rsidR="00D1719B" w:rsidRDefault="0065461E" w:rsidP="0065461E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9A07B5" w14:paraId="45C4D04A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1A9D84B4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27F8A597" w14:textId="77777777" w:rsidR="00D1719B" w:rsidRDefault="0065461E" w:rsidP="00CD037D">
            <w:r>
              <w:rPr>
                <w:rFonts w:hint="eastAsia"/>
              </w:rPr>
              <w:t>1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08F54E2D" w14:textId="77777777" w:rsidR="00D1719B" w:rsidRDefault="00D1719B" w:rsidP="00CD037D"/>
        </w:tc>
      </w:tr>
      <w:tr w:rsidR="009A07B5" w14:paraId="5B4067A8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2A778CB6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475DF630" w14:textId="77777777" w:rsidR="00D1719B" w:rsidRDefault="0065461E" w:rsidP="00CD037D">
            <w:r>
              <w:rPr>
                <w:rFonts w:hint="eastAsia"/>
              </w:rPr>
              <w:t>2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7ABA61A1" w14:textId="77777777" w:rsidR="00D1719B" w:rsidRDefault="00D1719B" w:rsidP="00CD037D"/>
        </w:tc>
      </w:tr>
    </w:tbl>
    <w:p w14:paraId="50D56FC6" w14:textId="77777777" w:rsidR="00577040" w:rsidRPr="00BB4830" w:rsidRDefault="00577040" w:rsidP="00CD037D">
      <w:pPr>
        <w:ind w:leftChars="100" w:left="210"/>
      </w:pPr>
    </w:p>
    <w:p w14:paraId="272DCD4E" w14:textId="77777777" w:rsidR="00E5739C" w:rsidRPr="00596312" w:rsidRDefault="00E5739C" w:rsidP="00991F3B">
      <w:pPr>
        <w:ind w:leftChars="100" w:left="210"/>
      </w:pPr>
      <w:r w:rsidRPr="00596312">
        <w:t>---</w:t>
      </w:r>
    </w:p>
    <w:p w14:paraId="7FB651A1" w14:textId="1C30DEC8" w:rsidR="00351FC3" w:rsidRDefault="00E5739C" w:rsidP="00300AA8">
      <w:pPr>
        <w:pStyle w:val="3"/>
        <w:numPr>
          <w:ilvl w:val="0"/>
          <w:numId w:val="2"/>
        </w:numPr>
      </w:pPr>
      <w:r w:rsidRPr="00596312">
        <w:t xml:space="preserve">前回課題・ToDoの進捗確認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0AA8" w14:paraId="70252BDD" w14:textId="77777777" w:rsidTr="0079545D">
        <w:tc>
          <w:tcPr>
            <w:tcW w:w="2831" w:type="dxa"/>
            <w:shd w:val="clear" w:color="auto" w:fill="E8E8E8" w:themeFill="background2"/>
          </w:tcPr>
          <w:p w14:paraId="2F7B8005" w14:textId="2E69E661" w:rsidR="00300AA8" w:rsidRDefault="00300AA8" w:rsidP="00300AA8">
            <w:r>
              <w:rPr>
                <w:rFonts w:hint="eastAsia"/>
              </w:rPr>
              <w:t>タスク名</w:t>
            </w:r>
          </w:p>
        </w:tc>
        <w:tc>
          <w:tcPr>
            <w:tcW w:w="2831" w:type="dxa"/>
            <w:shd w:val="clear" w:color="auto" w:fill="E8E8E8" w:themeFill="background2"/>
          </w:tcPr>
          <w:p w14:paraId="2FEB0A85" w14:textId="589CB340" w:rsidR="00300AA8" w:rsidRDefault="00300AA8" w:rsidP="00300AA8">
            <w:r>
              <w:rPr>
                <w:rFonts w:hint="eastAsia"/>
              </w:rPr>
              <w:t>変更</w:t>
            </w:r>
          </w:p>
        </w:tc>
        <w:tc>
          <w:tcPr>
            <w:tcW w:w="2832" w:type="dxa"/>
            <w:shd w:val="clear" w:color="auto" w:fill="E8E8E8" w:themeFill="background2"/>
          </w:tcPr>
          <w:p w14:paraId="66FF6DD3" w14:textId="4F3C788E" w:rsidR="00300AA8" w:rsidRDefault="00300AA8" w:rsidP="00300AA8">
            <w:r>
              <w:rPr>
                <w:rFonts w:hint="eastAsia"/>
              </w:rPr>
              <w:t>内容</w:t>
            </w:r>
          </w:p>
        </w:tc>
      </w:tr>
      <w:tr w:rsidR="00300AA8" w14:paraId="6A2AE696" w14:textId="77777777">
        <w:tc>
          <w:tcPr>
            <w:tcW w:w="2831" w:type="dxa"/>
          </w:tcPr>
          <w:p w14:paraId="25B92DB4" w14:textId="28895FCB" w:rsidR="00300AA8" w:rsidRDefault="00300AA8" w:rsidP="00300AA8">
            <w:r w:rsidRPr="00300AA8">
              <w:rPr>
                <w:rFonts w:hint="eastAsia"/>
              </w:rPr>
              <w:t>パフォーマンス最適化</w:t>
            </w:r>
            <w:r w:rsidRPr="00300AA8">
              <w:t>/ISSUE-001</w:t>
            </w:r>
          </w:p>
        </w:tc>
        <w:tc>
          <w:tcPr>
            <w:tcW w:w="2831" w:type="dxa"/>
          </w:tcPr>
          <w:p w14:paraId="4C1B0DCF" w14:textId="0238AD1A" w:rsidR="00300AA8" w:rsidRDefault="00000000" w:rsidP="00300AA8">
            <w:sdt>
              <w:sdtPr>
                <w:rPr>
                  <w:rFonts w:hint="eastAsia"/>
                </w:rPr>
                <w:id w:val="1053421345"/>
                <w:placeholder>
                  <w:docPart w:val="31F770D8B1AB43A4AC6AC6C70B08D10E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44ED999D" w14:textId="174AE868" w:rsidR="00300AA8" w:rsidRDefault="00300AA8" w:rsidP="00300AA8">
            <w:r w:rsidRPr="00300AA8">
              <w:rPr>
                <w:rFonts w:hint="eastAsia"/>
              </w:rPr>
              <w:t>データベースクエリの最適化が完了し、平均レスポンス時間が</w:t>
            </w:r>
            <w:r w:rsidRPr="00300AA8">
              <w:t>40%改善</w:t>
            </w:r>
            <w:r w:rsidR="00C04249">
              <w:rPr>
                <w:rFonts w:hint="eastAsia"/>
              </w:rPr>
              <w:t>。</w:t>
            </w:r>
          </w:p>
        </w:tc>
      </w:tr>
      <w:tr w:rsidR="00300AA8" w14:paraId="7A288B4B" w14:textId="77777777">
        <w:tc>
          <w:tcPr>
            <w:tcW w:w="2831" w:type="dxa"/>
          </w:tcPr>
          <w:p w14:paraId="0ADCFE6F" w14:textId="0A8650A6" w:rsidR="00300AA8" w:rsidRDefault="0079545D" w:rsidP="00300AA8">
            <w:r w:rsidRPr="0079545D">
              <w:rPr>
                <w:rFonts w:hint="eastAsia"/>
              </w:rPr>
              <w:t>セキュリティ強化</w:t>
            </w:r>
            <w:r w:rsidRPr="0079545D">
              <w:t>/ISSUE-002</w:t>
            </w:r>
          </w:p>
        </w:tc>
        <w:tc>
          <w:tcPr>
            <w:tcW w:w="2831" w:type="dxa"/>
          </w:tcPr>
          <w:p w14:paraId="5B19980D" w14:textId="12906748" w:rsidR="00300AA8" w:rsidRDefault="00000000" w:rsidP="00300AA8">
            <w:sdt>
              <w:sdtPr>
                <w:rPr>
                  <w:rFonts w:hint="eastAsia"/>
                </w:rPr>
                <w:id w:val="1251074945"/>
                <w:placeholder>
                  <w:docPart w:val="F859092A6D8F424DA5DEC32274D6EACD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7FEB1F9B" w14:textId="77777777" w:rsidR="00300AA8" w:rsidRDefault="00300AA8" w:rsidP="00300AA8"/>
        </w:tc>
      </w:tr>
      <w:tr w:rsidR="0079545D" w14:paraId="6FE8CCB7" w14:textId="77777777">
        <w:tc>
          <w:tcPr>
            <w:tcW w:w="2831" w:type="dxa"/>
          </w:tcPr>
          <w:p w14:paraId="75020448" w14:textId="40636204" w:rsidR="0079545D" w:rsidRPr="0079545D" w:rsidRDefault="0079545D" w:rsidP="00300AA8">
            <w:r w:rsidRPr="0079545D">
              <w:rPr>
                <w:rFonts w:hint="eastAsia"/>
              </w:rPr>
              <w:t>データベースクエリの最適化</w:t>
            </w:r>
            <w:r w:rsidRPr="0079545D">
              <w:t>/TODO-001</w:t>
            </w:r>
          </w:p>
        </w:tc>
        <w:tc>
          <w:tcPr>
            <w:tcW w:w="2831" w:type="dxa"/>
          </w:tcPr>
          <w:p w14:paraId="696B29FA" w14:textId="739DE435" w:rsidR="0079545D" w:rsidRDefault="00000000" w:rsidP="00300AA8">
            <w:sdt>
              <w:sdtPr>
                <w:rPr>
                  <w:rFonts w:hint="eastAsia"/>
                </w:rPr>
                <w:id w:val="405353677"/>
                <w:placeholder>
                  <w:docPart w:val="1B4DD3EA88474B9489BFD344FC87F388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79545D"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4F364458" w14:textId="77777777" w:rsidR="0079545D" w:rsidRDefault="0079545D" w:rsidP="00300AA8"/>
        </w:tc>
      </w:tr>
      <w:tr w:rsidR="00300AA8" w14:paraId="14F00D24" w14:textId="77777777" w:rsidTr="00300AA8">
        <w:tc>
          <w:tcPr>
            <w:tcW w:w="2831" w:type="dxa"/>
          </w:tcPr>
          <w:p w14:paraId="0074C48B" w14:textId="731FB4D2" w:rsidR="00300AA8" w:rsidRDefault="0079545D" w:rsidP="00300AA8">
            <w:r>
              <w:rPr>
                <w:rFonts w:hint="eastAsia"/>
              </w:rPr>
              <w:t>キ</w:t>
            </w:r>
            <w:r w:rsidR="00300AA8" w:rsidRPr="00300AA8">
              <w:rPr>
                <w:rFonts w:hint="eastAsia"/>
              </w:rPr>
              <w:t>ャッシュ機構の設計</w:t>
            </w:r>
            <w:r w:rsidR="00300AA8" w:rsidRPr="00300AA8">
              <w:t>/TODO-002</w:t>
            </w:r>
          </w:p>
        </w:tc>
        <w:tc>
          <w:tcPr>
            <w:tcW w:w="2831" w:type="dxa"/>
          </w:tcPr>
          <w:p w14:paraId="1AA4CB8F" w14:textId="1D163EC0" w:rsidR="00300AA8" w:rsidRDefault="00000000" w:rsidP="00300AA8">
            <w:sdt>
              <w:sdtPr>
                <w:rPr>
                  <w:rFonts w:hint="eastAsia"/>
                </w:rPr>
                <w:id w:val="1256778242"/>
                <w:placeholder>
                  <w:docPart w:val="3284FB6AE863462FB0A1E95533C16189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3F21F63B" w14:textId="1FA2573F" w:rsidR="00300AA8" w:rsidRDefault="00300AA8" w:rsidP="00300AA8">
            <w:r w:rsidRPr="00300AA8">
              <w:t>80%完了。React Queryの導入が進行中</w:t>
            </w:r>
            <w:r w:rsidR="00D12AF6">
              <w:rPr>
                <w:rFonts w:hint="eastAsia"/>
              </w:rPr>
              <w:t>。</w:t>
            </w:r>
          </w:p>
        </w:tc>
      </w:tr>
      <w:tr w:rsidR="0079545D" w14:paraId="7C727BAC" w14:textId="77777777" w:rsidTr="00300AA8">
        <w:tc>
          <w:tcPr>
            <w:tcW w:w="2831" w:type="dxa"/>
          </w:tcPr>
          <w:p w14:paraId="3484B83D" w14:textId="2CB2BFE9" w:rsidR="0079545D" w:rsidRDefault="0079545D" w:rsidP="00300AA8">
            <w:r w:rsidRPr="0079545D">
              <w:rPr>
                <w:rFonts w:hint="eastAsia"/>
              </w:rPr>
              <w:t>セキュリティ監査レポート作成</w:t>
            </w:r>
            <w:r w:rsidRPr="0079545D">
              <w:t>/TODO-003</w:t>
            </w:r>
          </w:p>
        </w:tc>
        <w:tc>
          <w:tcPr>
            <w:tcW w:w="2831" w:type="dxa"/>
          </w:tcPr>
          <w:p w14:paraId="629CBF85" w14:textId="30A2A4A2" w:rsidR="0079545D" w:rsidRDefault="00000000" w:rsidP="00300AA8">
            <w:sdt>
              <w:sdtPr>
                <w:rPr>
                  <w:rFonts w:hint="eastAsia"/>
                </w:rPr>
                <w:id w:val="1454365840"/>
                <w:placeholder>
                  <w:docPart w:val="40BF29086C4F487D97A3C4F3D639B6DC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79545D">
                  <w:rPr>
                    <w:rFonts w:hint="eastAsia"/>
                  </w:rPr>
                  <w:t>中止</w:t>
                </w:r>
              </w:sdtContent>
            </w:sdt>
          </w:p>
        </w:tc>
        <w:tc>
          <w:tcPr>
            <w:tcW w:w="2832" w:type="dxa"/>
          </w:tcPr>
          <w:p w14:paraId="326C3679" w14:textId="77777777" w:rsidR="0079545D" w:rsidRPr="00300AA8" w:rsidRDefault="0079545D" w:rsidP="00300AA8"/>
        </w:tc>
      </w:tr>
    </w:tbl>
    <w:p w14:paraId="5254D9B5" w14:textId="77777777" w:rsidR="00300AA8" w:rsidRPr="00300AA8" w:rsidRDefault="00300AA8" w:rsidP="00300AA8"/>
    <w:p w14:paraId="10669317" w14:textId="41894AED" w:rsidR="00351FC3" w:rsidRDefault="00351FC3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新規TODO</w:t>
      </w:r>
      <w:r w:rsidR="00E13428">
        <w:rPr>
          <w:rFonts w:hint="eastAsia"/>
        </w:rPr>
        <w:t>(既存課題</w:t>
      </w:r>
      <w:r w:rsidR="00394671">
        <w:rPr>
          <w:rFonts w:hint="eastAsia"/>
        </w:rPr>
        <w:t>用</w:t>
      </w:r>
      <w:r w:rsidR="00E13428">
        <w:rPr>
          <w:rFonts w:hint="eastAsia"/>
        </w:rPr>
        <w:t>)</w:t>
      </w:r>
      <w:r w:rsidR="00300AA8" w:rsidRPr="00300AA8">
        <w:rPr>
          <w:rFonts w:hint="eastAsia"/>
        </w:rPr>
        <w:t xml:space="preserve"> </w:t>
      </w:r>
    </w:p>
    <w:p w14:paraId="4A2587BC" w14:textId="2C8E9BDC" w:rsidR="00E13428" w:rsidRPr="00E13428" w:rsidRDefault="00E13428" w:rsidP="00E1342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1B25BE" w14:paraId="4E3915F9" w14:textId="77777777" w:rsidTr="00E13428">
        <w:tc>
          <w:tcPr>
            <w:tcW w:w="1413" w:type="dxa"/>
            <w:shd w:val="clear" w:color="auto" w:fill="E8E8E8" w:themeFill="background2"/>
          </w:tcPr>
          <w:p w14:paraId="1CD521D9" w14:textId="77777777" w:rsidR="00351FC3" w:rsidRDefault="00351FC3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3780408C" w14:textId="76D1E62F" w:rsidR="00351FC3" w:rsidRDefault="00A61BB6" w:rsidP="00BB4830">
            <w:r w:rsidRPr="00A61BB6">
              <w:t>Redis キャッシュサーバーの構築</w:t>
            </w:r>
          </w:p>
        </w:tc>
      </w:tr>
      <w:tr w:rsidR="001B25BE" w14:paraId="2110CEB2" w14:textId="77777777" w:rsidTr="00E13428">
        <w:tc>
          <w:tcPr>
            <w:tcW w:w="1413" w:type="dxa"/>
            <w:shd w:val="clear" w:color="auto" w:fill="E8E8E8" w:themeFill="background2"/>
          </w:tcPr>
          <w:p w14:paraId="7F0CC67F" w14:textId="77777777" w:rsidR="00351FC3" w:rsidRDefault="00351FC3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827FC8F" w14:textId="50D8C0B7" w:rsidR="00351FC3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4126E7" w14:paraId="579A9960" w14:textId="77777777" w:rsidTr="00E13428">
        <w:tc>
          <w:tcPr>
            <w:tcW w:w="1413" w:type="dxa"/>
            <w:shd w:val="clear" w:color="auto" w:fill="E8E8E8" w:themeFill="background2"/>
          </w:tcPr>
          <w:p w14:paraId="1CD646DA" w14:textId="77777777" w:rsidR="00351FC3" w:rsidRDefault="00351FC3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6368D7E9" w14:textId="77015F97" w:rsidR="00351FC3" w:rsidRDefault="00A61BB6" w:rsidP="00A61BB6">
            <w:r w:rsidRPr="00A61BB6"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482FE0C2" w14:textId="77777777" w:rsidR="00351FC3" w:rsidRDefault="00351FC3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6FCE4785" w14:textId="40F85B72" w:rsidR="00351FC3" w:rsidRDefault="00A61BB6" w:rsidP="00A61BB6">
            <w:r w:rsidRPr="00A61BB6">
              <w:t>2026-04-10</w:t>
            </w:r>
          </w:p>
        </w:tc>
      </w:tr>
      <w:tr w:rsidR="001B25BE" w14:paraId="676C2FFE" w14:textId="77777777" w:rsidTr="00E13428">
        <w:tc>
          <w:tcPr>
            <w:tcW w:w="1413" w:type="dxa"/>
            <w:shd w:val="clear" w:color="auto" w:fill="E8E8E8" w:themeFill="background2"/>
          </w:tcPr>
          <w:p w14:paraId="60FACC9E" w14:textId="77777777" w:rsidR="00351FC3" w:rsidRDefault="00351FC3" w:rsidP="00BB4830">
            <w:r>
              <w:rPr>
                <w:rFonts w:hint="eastAsia"/>
              </w:rPr>
              <w:lastRenderedPageBreak/>
              <w:t>内容</w:t>
            </w:r>
          </w:p>
        </w:tc>
        <w:tc>
          <w:tcPr>
            <w:tcW w:w="7081" w:type="dxa"/>
            <w:gridSpan w:val="3"/>
          </w:tcPr>
          <w:p w14:paraId="1088B3F3" w14:textId="0BF3D808" w:rsidR="00351FC3" w:rsidRDefault="00A61BB6" w:rsidP="00BB4830">
            <w:r w:rsidRPr="00A61BB6">
              <w:rPr>
                <w:rFonts w:hint="eastAsia"/>
              </w:rPr>
              <w:t>番環境に</w:t>
            </w:r>
            <w:r w:rsidRPr="00A61BB6">
              <w:t>Redisを導入し、セッション管理とクエリキャッシュを実装する</w:t>
            </w:r>
          </w:p>
        </w:tc>
      </w:tr>
      <w:tr w:rsidR="001B25BE" w14:paraId="1DCAB9C9" w14:textId="77777777" w:rsidTr="00E13428">
        <w:tc>
          <w:tcPr>
            <w:tcW w:w="1413" w:type="dxa"/>
            <w:shd w:val="clear" w:color="auto" w:fill="E8E8E8" w:themeFill="background2"/>
          </w:tcPr>
          <w:p w14:paraId="3C79FE63" w14:textId="77777777" w:rsidR="00351FC3" w:rsidRDefault="00351FC3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2F20F103" w14:textId="21CDE399" w:rsidR="00351FC3" w:rsidRDefault="00A61BB6" w:rsidP="00BB4830">
            <w:r w:rsidRPr="00A61BB6">
              <w:t>infrastructure/redis-setup.sh</w:t>
            </w:r>
          </w:p>
        </w:tc>
      </w:tr>
    </w:tbl>
    <w:p w14:paraId="0546289E" w14:textId="77777777" w:rsidR="00394671" w:rsidRDefault="00394671" w:rsidP="00BB483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A61BB6" w14:paraId="3BCAE337" w14:textId="77777777" w:rsidTr="00E13428">
        <w:tc>
          <w:tcPr>
            <w:tcW w:w="1413" w:type="dxa"/>
            <w:shd w:val="clear" w:color="auto" w:fill="E8E8E8" w:themeFill="background2"/>
          </w:tcPr>
          <w:p w14:paraId="53DCDA0F" w14:textId="77777777" w:rsidR="00A61BB6" w:rsidRDefault="00A61BB6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5AA66057" w14:textId="2E177454" w:rsidR="00A61BB6" w:rsidRDefault="00A61BB6" w:rsidP="00BB4830">
            <w:r w:rsidRPr="00A61BB6">
              <w:rPr>
                <w:rFonts w:hint="eastAsia"/>
              </w:rPr>
              <w:t>キャッシュ戦略のドキュメント作成</w:t>
            </w:r>
          </w:p>
        </w:tc>
      </w:tr>
      <w:tr w:rsidR="00A61BB6" w14:paraId="4F2EF2E0" w14:textId="77777777" w:rsidTr="00E13428">
        <w:tc>
          <w:tcPr>
            <w:tcW w:w="1413" w:type="dxa"/>
            <w:shd w:val="clear" w:color="auto" w:fill="E8E8E8" w:themeFill="background2"/>
          </w:tcPr>
          <w:p w14:paraId="717B8740" w14:textId="77777777" w:rsidR="00A61BB6" w:rsidRDefault="00A61BB6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B008D06" w14:textId="4564F9B5" w:rsidR="00A61BB6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A61BB6" w14:paraId="005CBC50" w14:textId="77777777" w:rsidTr="00E13428">
        <w:tc>
          <w:tcPr>
            <w:tcW w:w="1413" w:type="dxa"/>
            <w:shd w:val="clear" w:color="auto" w:fill="E8E8E8" w:themeFill="background2"/>
          </w:tcPr>
          <w:p w14:paraId="57285118" w14:textId="77777777" w:rsidR="00A61BB6" w:rsidRDefault="00A61BB6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40BBD7C4" w14:textId="44398A7D" w:rsidR="00A61BB6" w:rsidRDefault="00A61BB6" w:rsidP="00BB4830">
            <w:r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01515013" w14:textId="77777777" w:rsidR="00A61BB6" w:rsidRDefault="00A61BB6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2779A286" w14:textId="5CBBD91D" w:rsidR="00A61BB6" w:rsidRDefault="00A61BB6" w:rsidP="00BB4830">
            <w:r w:rsidRPr="00A61BB6">
              <w:t>2026-04-10</w:t>
            </w:r>
          </w:p>
        </w:tc>
      </w:tr>
      <w:tr w:rsidR="00A61BB6" w14:paraId="5BE589BC" w14:textId="77777777" w:rsidTr="00E13428">
        <w:tc>
          <w:tcPr>
            <w:tcW w:w="1413" w:type="dxa"/>
            <w:shd w:val="clear" w:color="auto" w:fill="E8E8E8" w:themeFill="background2"/>
          </w:tcPr>
          <w:p w14:paraId="00B0E893" w14:textId="77777777" w:rsidR="00A61BB6" w:rsidRDefault="00A61BB6" w:rsidP="00BB4830">
            <w:r>
              <w:rPr>
                <w:rFonts w:hint="eastAsia"/>
              </w:rPr>
              <w:t>内容</w:t>
            </w:r>
          </w:p>
        </w:tc>
        <w:tc>
          <w:tcPr>
            <w:tcW w:w="7081" w:type="dxa"/>
            <w:gridSpan w:val="3"/>
          </w:tcPr>
          <w:p w14:paraId="1DD6FE46" w14:textId="771F857D" w:rsidR="00A61BB6" w:rsidRDefault="00A61BB6" w:rsidP="00BB4830">
            <w:r w:rsidRPr="00A61BB6">
              <w:rPr>
                <w:rFonts w:hint="eastAsia"/>
              </w:rPr>
              <w:t>キャッシュの有効期限、無効化タイミング、キー設計などをドキュメント化</w:t>
            </w:r>
          </w:p>
        </w:tc>
      </w:tr>
      <w:tr w:rsidR="00A61BB6" w14:paraId="24F2F1C1" w14:textId="77777777" w:rsidTr="00E13428">
        <w:tc>
          <w:tcPr>
            <w:tcW w:w="1413" w:type="dxa"/>
            <w:shd w:val="clear" w:color="auto" w:fill="E8E8E8" w:themeFill="background2"/>
          </w:tcPr>
          <w:p w14:paraId="0FE1E4F4" w14:textId="77777777" w:rsidR="00A61BB6" w:rsidRDefault="00A61BB6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681912CB" w14:textId="71CAB468" w:rsidR="00A61BB6" w:rsidRDefault="00A61BB6" w:rsidP="00BB4830">
            <w:r w:rsidRPr="00A61BB6">
              <w:t>docs/CACHE_STRATEGY.md</w:t>
            </w:r>
          </w:p>
        </w:tc>
      </w:tr>
    </w:tbl>
    <w:p w14:paraId="17314432" w14:textId="77777777" w:rsidR="00A61BB6" w:rsidRPr="00596312" w:rsidRDefault="00A61BB6" w:rsidP="00BB4830"/>
    <w:p w14:paraId="7DC16440" w14:textId="5A5D99A9" w:rsidR="00A61BB6" w:rsidRPr="00596312" w:rsidRDefault="00A61BB6" w:rsidP="00BB4830"/>
    <w:p w14:paraId="6F90EBA5" w14:textId="322B52C5" w:rsidR="002D0946" w:rsidRDefault="00BB4830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新規課題</w:t>
      </w:r>
      <w:r w:rsidR="00BA64EE">
        <w:rPr>
          <w:rFonts w:hint="eastAsia"/>
        </w:rPr>
        <w:t>、TODO</w:t>
      </w:r>
    </w:p>
    <w:p w14:paraId="25AD0644" w14:textId="77777777" w:rsidR="00E5739C" w:rsidRPr="002D0946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B15DFC" w14:paraId="72DA1843" w14:textId="77777777" w:rsidTr="00E13428">
        <w:tc>
          <w:tcPr>
            <w:tcW w:w="1413" w:type="dxa"/>
            <w:shd w:val="clear" w:color="auto" w:fill="E8E8E8" w:themeFill="background2"/>
          </w:tcPr>
          <w:p w14:paraId="79D612C6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課題名</w:t>
            </w:r>
          </w:p>
        </w:tc>
        <w:tc>
          <w:tcPr>
            <w:tcW w:w="7654" w:type="dxa"/>
            <w:gridSpan w:val="3"/>
          </w:tcPr>
          <w:p w14:paraId="249B3F5A" w14:textId="488FF442" w:rsidR="00BB4830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エクスポート機能の実装</w:t>
            </w:r>
          </w:p>
        </w:tc>
      </w:tr>
      <w:tr w:rsidR="004126E7" w14:paraId="4D042A86" w14:textId="77777777" w:rsidTr="00E13428">
        <w:tc>
          <w:tcPr>
            <w:tcW w:w="1413" w:type="dxa"/>
            <w:shd w:val="clear" w:color="auto" w:fill="E8E8E8" w:themeFill="background2"/>
          </w:tcPr>
          <w:p w14:paraId="33E1C7DD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7BD3722" w14:textId="0E2105BD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30F908FE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5CDAB2A4" w14:textId="632EC35C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b/>
                <w:bCs/>
              </w:rPr>
              <w:t>2026-04-10</w:t>
            </w:r>
          </w:p>
        </w:tc>
      </w:tr>
      <w:tr w:rsidR="00B15DFC" w14:paraId="23C22C66" w14:textId="77777777" w:rsidTr="00E13428">
        <w:tc>
          <w:tcPr>
            <w:tcW w:w="1413" w:type="dxa"/>
            <w:shd w:val="clear" w:color="auto" w:fill="E8E8E8" w:themeFill="background2"/>
          </w:tcPr>
          <w:p w14:paraId="33E03491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3B4D6901" w14:textId="5087FA1E" w:rsidR="00BB4830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ユーザーから課題一覧と</w:t>
            </w:r>
            <w:r w:rsidRPr="00E02E7F">
              <w:rPr>
                <w:b/>
                <w:bCs/>
              </w:rPr>
              <w:t>ToDo一覧をExcel/CSV形式でエクスポートしたいという要望が多数</w:t>
            </w:r>
          </w:p>
        </w:tc>
      </w:tr>
      <w:tr w:rsidR="00B15DFC" w14:paraId="0C82A929" w14:textId="77777777" w:rsidTr="00E13428">
        <w:tc>
          <w:tcPr>
            <w:tcW w:w="1413" w:type="dxa"/>
            <w:shd w:val="clear" w:color="auto" w:fill="E8E8E8" w:themeFill="background2"/>
          </w:tcPr>
          <w:p w14:paraId="6B2E0125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5EEEDC34" w14:textId="77777777" w:rsidR="00BB4830" w:rsidRDefault="00BB4830" w:rsidP="00E5739C">
            <w:pPr>
              <w:rPr>
                <w:b/>
                <w:bCs/>
              </w:rPr>
            </w:pPr>
          </w:p>
        </w:tc>
      </w:tr>
      <w:tr w:rsidR="00B15DFC" w14:paraId="571B495A" w14:textId="77777777" w:rsidTr="00E13428">
        <w:tc>
          <w:tcPr>
            <w:tcW w:w="1413" w:type="dxa"/>
            <w:shd w:val="clear" w:color="auto" w:fill="E8E8E8" w:themeFill="background2"/>
          </w:tcPr>
          <w:p w14:paraId="0BA03D73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1D62170F" w14:textId="21FDD26C" w:rsidR="00BB4830" w:rsidRDefault="00E02E7F" w:rsidP="00E5739C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ExcelJS と papaparse を使用して実装</w:t>
            </w:r>
          </w:p>
        </w:tc>
      </w:tr>
    </w:tbl>
    <w:p w14:paraId="4CD9F6A8" w14:textId="77777777" w:rsidR="00351FC3" w:rsidRDefault="00351FC3" w:rsidP="00E5739C">
      <w:pPr>
        <w:rPr>
          <w:b/>
          <w:bCs/>
        </w:rPr>
      </w:pPr>
    </w:p>
    <w:p w14:paraId="60D879A0" w14:textId="77777777" w:rsidR="00351FC3" w:rsidRDefault="00351FC3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1B25BE" w14:paraId="72953445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6BBECCDC" w14:textId="77777777" w:rsidR="00E5739C" w:rsidRDefault="00E5739C" w:rsidP="00EA3F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ToDo</w:t>
            </w:r>
            <w:r w:rsidR="00E13428"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11C5F6AE" w14:textId="21045833" w:rsidR="00E5739C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Excel エクスポート機能の実装</w:t>
            </w:r>
          </w:p>
        </w:tc>
      </w:tr>
      <w:tr w:rsidR="00EE4B76" w14:paraId="71AF28E2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1032AB5" w14:textId="77777777" w:rsidR="00E13428" w:rsidRDefault="00E13428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518A5478" w14:textId="59ADD7B1" w:rsidR="00E13428" w:rsidRDefault="00A61BB6" w:rsidP="00EA3F80">
            <w:r w:rsidRPr="00A61BB6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42D75CF4" w14:textId="77777777" w:rsidR="00E13428" w:rsidRDefault="00E13428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5B15E2EB" w14:textId="19163D47" w:rsidR="00E13428" w:rsidRDefault="00A61BB6" w:rsidP="00EA3F80">
            <w:r w:rsidRPr="00A61BB6">
              <w:t>2026-04-10</w:t>
            </w:r>
          </w:p>
        </w:tc>
      </w:tr>
      <w:tr w:rsidR="001B25BE" w14:paraId="27A26D3E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67C06C4C" w14:textId="77777777" w:rsidR="00E5739C" w:rsidRDefault="00E5739C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5C0785BC" w14:textId="2F3DE592" w:rsidR="00E5739C" w:rsidRDefault="00E02E7F" w:rsidP="00EA3F80">
            <w:r w:rsidRPr="00E02E7F">
              <w:t>ExcelJSを使用して、課題一覧をExcel形式でエクスポートする機能を実装</w:t>
            </w:r>
          </w:p>
        </w:tc>
      </w:tr>
      <w:tr w:rsidR="001B25BE" w14:paraId="3335B31A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1D45A53D" w14:textId="77777777" w:rsidR="00E5739C" w:rsidRDefault="00E5739C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E0D41A" w14:textId="342DE049" w:rsidR="00E5739C" w:rsidRDefault="00E02E7F" w:rsidP="00EA3F80">
            <w:r w:rsidRPr="00E02E7F">
              <w:t>nextjs-app/lib/export-excel.ts</w:t>
            </w:r>
          </w:p>
        </w:tc>
      </w:tr>
    </w:tbl>
    <w:p w14:paraId="2E24B521" w14:textId="77777777" w:rsidR="00BC35A3" w:rsidRDefault="00BC35A3" w:rsidP="00BC35A3">
      <w:pPr>
        <w:pBdr>
          <w:bottom w:val="single" w:sz="6" w:space="1" w:color="auto"/>
        </w:pBd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620CD73F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0F6BC998" w14:textId="77777777" w:rsidR="00E02E7F" w:rsidRDefault="00E02E7F" w:rsidP="00EA3F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ToDo名</w:t>
            </w:r>
          </w:p>
        </w:tc>
        <w:tc>
          <w:tcPr>
            <w:tcW w:w="7720" w:type="dxa"/>
            <w:gridSpan w:val="3"/>
          </w:tcPr>
          <w:p w14:paraId="3521858A" w14:textId="66C09FE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CSV エクスポート機能の実装</w:t>
            </w:r>
          </w:p>
        </w:tc>
      </w:tr>
      <w:tr w:rsidR="00E02E7F" w14:paraId="43A5ACAD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21AA7D1B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248E39E5" w14:textId="61F609AC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F4FCBCC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334A477F" w14:textId="0934AEC0" w:rsidR="00E02E7F" w:rsidRDefault="00E02E7F" w:rsidP="00EA3F80">
            <w:r w:rsidRPr="00E02E7F">
              <w:t>2026-04-20</w:t>
            </w:r>
          </w:p>
        </w:tc>
      </w:tr>
      <w:tr w:rsidR="00E02E7F" w14:paraId="5469ABAC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45DE4502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7B0A4799" w14:textId="7B121FAF" w:rsidR="00E02E7F" w:rsidRDefault="00E02E7F" w:rsidP="00EA3F80">
            <w:r w:rsidRPr="00E02E7F">
              <w:t>papaparseを使用して、ToDo一覧をCSV形式でエクスポート</w:t>
            </w:r>
          </w:p>
        </w:tc>
      </w:tr>
      <w:tr w:rsidR="00E02E7F" w14:paraId="0D1B0C32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74EBBF52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17A4D4" w14:textId="5C1381F0" w:rsidR="00E02E7F" w:rsidRDefault="00E02E7F" w:rsidP="00EA3F80">
            <w:r w:rsidRPr="00E02E7F">
              <w:t>nextjs-app/lib/export-csv.ts</w:t>
            </w:r>
          </w:p>
        </w:tc>
      </w:tr>
    </w:tbl>
    <w:p w14:paraId="61AF8FF6" w14:textId="77777777" w:rsidR="00E02E7F" w:rsidRDefault="00E02E7F" w:rsidP="00BC35A3">
      <w:pPr>
        <w:pBdr>
          <w:bottom w:val="single" w:sz="6" w:space="1" w:color="auto"/>
        </w:pBdr>
      </w:pPr>
    </w:p>
    <w:p w14:paraId="6F5F7144" w14:textId="4FEB42BA" w:rsidR="00E02E7F" w:rsidRDefault="00E02E7F" w:rsidP="00BC35A3">
      <w:pPr>
        <w:pBdr>
          <w:bottom w:val="single" w:sz="6" w:space="1" w:color="auto"/>
        </w:pBd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E02E7F" w14:paraId="282CDFB6" w14:textId="77777777" w:rsidTr="00E13428">
        <w:tc>
          <w:tcPr>
            <w:tcW w:w="1413" w:type="dxa"/>
            <w:shd w:val="clear" w:color="auto" w:fill="E8E8E8" w:themeFill="background2"/>
          </w:tcPr>
          <w:p w14:paraId="264ADD8A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課題名</w:t>
            </w:r>
          </w:p>
        </w:tc>
        <w:tc>
          <w:tcPr>
            <w:tcW w:w="7654" w:type="dxa"/>
            <w:gridSpan w:val="3"/>
          </w:tcPr>
          <w:p w14:paraId="2121C91B" w14:textId="6FA166F5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モバイル対応の改善</w:t>
            </w:r>
          </w:p>
        </w:tc>
      </w:tr>
      <w:tr w:rsidR="00E02E7F" w14:paraId="63CAB015" w14:textId="77777777" w:rsidTr="00E13428">
        <w:tc>
          <w:tcPr>
            <w:tcW w:w="1413" w:type="dxa"/>
            <w:shd w:val="clear" w:color="auto" w:fill="E8E8E8" w:themeFill="background2"/>
          </w:tcPr>
          <w:p w14:paraId="5C8F06DB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606F32C" w14:textId="78E92C49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03ABC33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6F6DD67F" w14:textId="20EC372B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2026-04-20</w:t>
            </w:r>
          </w:p>
        </w:tc>
      </w:tr>
      <w:tr w:rsidR="00E02E7F" w14:paraId="4ACFDB02" w14:textId="77777777" w:rsidTr="00E13428">
        <w:tc>
          <w:tcPr>
            <w:tcW w:w="1413" w:type="dxa"/>
            <w:shd w:val="clear" w:color="auto" w:fill="E8E8E8" w:themeFill="background2"/>
          </w:tcPr>
          <w:p w14:paraId="71D20FD6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22B66866" w14:textId="4E78A06A" w:rsidR="00E02E7F" w:rsidRDefault="00E02E7F" w:rsidP="00E02E7F">
            <w:pPr>
              <w:tabs>
                <w:tab w:val="left" w:pos="897"/>
              </w:tabs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スマートフォンやタブレットで一部の画面が見づらいという報告</w:t>
            </w:r>
          </w:p>
        </w:tc>
      </w:tr>
      <w:tr w:rsidR="00E02E7F" w14:paraId="574C4F16" w14:textId="77777777" w:rsidTr="00E13428">
        <w:tc>
          <w:tcPr>
            <w:tcW w:w="1413" w:type="dxa"/>
            <w:shd w:val="clear" w:color="auto" w:fill="E8E8E8" w:themeFill="background2"/>
          </w:tcPr>
          <w:p w14:paraId="2311C048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7B0A5ADA" w14:textId="77777777" w:rsidR="00E02E7F" w:rsidRDefault="00E02E7F" w:rsidP="00E5739C">
            <w:pPr>
              <w:rPr>
                <w:b/>
                <w:bCs/>
              </w:rPr>
            </w:pPr>
          </w:p>
        </w:tc>
      </w:tr>
      <w:tr w:rsidR="00E02E7F" w14:paraId="00C4E7DE" w14:textId="77777777" w:rsidTr="00E13428">
        <w:tc>
          <w:tcPr>
            <w:tcW w:w="1413" w:type="dxa"/>
            <w:shd w:val="clear" w:color="auto" w:fill="E8E8E8" w:themeFill="background2"/>
          </w:tcPr>
          <w:p w14:paraId="2582DC6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284F2ED8" w14:textId="7C1BB371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レスポンシブデザインを段階的に改善</w:t>
            </w:r>
          </w:p>
        </w:tc>
      </w:tr>
    </w:tbl>
    <w:p w14:paraId="1CFFE97F" w14:textId="77777777" w:rsidR="00E02E7F" w:rsidRDefault="00E02E7F" w:rsidP="00E5739C">
      <w:pPr>
        <w:rPr>
          <w:b/>
          <w:bCs/>
        </w:rPr>
      </w:pPr>
    </w:p>
    <w:p w14:paraId="20AD694F" w14:textId="77777777" w:rsidR="00E02E7F" w:rsidRDefault="00E02E7F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083E9C72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37ADB535" w14:textId="77777777" w:rsidR="00E02E7F" w:rsidRDefault="00E02E7F" w:rsidP="00EA3F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ToDo名</w:t>
            </w:r>
          </w:p>
        </w:tc>
        <w:tc>
          <w:tcPr>
            <w:tcW w:w="7720" w:type="dxa"/>
            <w:gridSpan w:val="3"/>
          </w:tcPr>
          <w:p w14:paraId="1E0D889C" w14:textId="68C8078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課題一覧のモバイル対応</w:t>
            </w:r>
          </w:p>
        </w:tc>
      </w:tr>
      <w:tr w:rsidR="00E02E7F" w14:paraId="4E6250CE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50477BC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77725B95" w14:textId="077688E8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9305FBB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4FD58BD5" w14:textId="00CB5AB3" w:rsidR="00E02E7F" w:rsidRDefault="00E02E7F" w:rsidP="00EA3F80">
            <w:r w:rsidRPr="00E02E7F">
              <w:t>2026-04-20</w:t>
            </w:r>
          </w:p>
        </w:tc>
      </w:tr>
      <w:tr w:rsidR="00E02E7F" w14:paraId="27A0F2C3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2CC2D44A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4956F279" w14:textId="5B9B538D" w:rsidR="00E02E7F" w:rsidRDefault="00E02E7F" w:rsidP="00EA3F80">
            <w:r w:rsidRPr="00E02E7F">
              <w:rPr>
                <w:rFonts w:hint="eastAsia"/>
              </w:rPr>
              <w:t>課題一覧画面をスマートフォン向けに最適化。カード型レイアウトに変更</w:t>
            </w:r>
          </w:p>
        </w:tc>
      </w:tr>
      <w:tr w:rsidR="00E02E7F" w14:paraId="018F4BAB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648DDE68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319A2522" w14:textId="77777777" w:rsidR="00E02E7F" w:rsidRDefault="00E02E7F" w:rsidP="00EA3F80">
            <w:r>
              <w:rPr>
                <w:rFonts w:hint="eastAsia"/>
              </w:rPr>
              <w:t>判定対象ファイルを記載</w:t>
            </w:r>
          </w:p>
        </w:tc>
      </w:tr>
    </w:tbl>
    <w:p w14:paraId="71568914" w14:textId="77777777" w:rsidR="00E02E7F" w:rsidRDefault="00E02E7F" w:rsidP="00BC35A3">
      <w:pPr>
        <w:pBdr>
          <w:bottom w:val="single" w:sz="6" w:space="1" w:color="auto"/>
        </w:pBdr>
      </w:pPr>
    </w:p>
    <w:p w14:paraId="2FAA02AF" w14:textId="2185D50B" w:rsidR="00E02E7F" w:rsidRPr="00E02E7F" w:rsidRDefault="00E02E7F" w:rsidP="00BC35A3">
      <w:pPr>
        <w:pBdr>
          <w:bottom w:val="single" w:sz="6" w:space="1" w:color="auto"/>
        </w:pBdr>
      </w:pPr>
    </w:p>
    <w:p w14:paraId="51456DCE" w14:textId="77777777" w:rsidR="0011345D" w:rsidRDefault="0011345D" w:rsidP="00BC35A3"/>
    <w:p w14:paraId="6F92683A" w14:textId="77777777" w:rsidR="00EE4B76" w:rsidRDefault="00EE4B76" w:rsidP="00BC35A3"/>
    <w:p w14:paraId="5EB56497" w14:textId="77777777" w:rsidR="00351FC3" w:rsidRDefault="00BA64EE" w:rsidP="00BC35A3">
      <w:pPr>
        <w:pStyle w:val="3"/>
      </w:pPr>
      <w:r>
        <w:rPr>
          <w:rFonts w:hint="eastAsia"/>
        </w:rPr>
        <w:t>[</w:t>
      </w:r>
      <w:r w:rsidR="00351FC3">
        <w:rPr>
          <w:rFonts w:hint="eastAsia"/>
        </w:rPr>
        <w:t>議事詳細</w:t>
      </w:r>
      <w:r>
        <w:rPr>
          <w:rFonts w:hint="eastAsia"/>
        </w:rPr>
        <w:t>]</w:t>
      </w:r>
      <w:r w:rsidR="00DB0981" w:rsidRPr="00DB0981">
        <w:rPr>
          <w:rFonts w:hint="eastAsia"/>
        </w:rPr>
        <w:t xml:space="preserve"> （敬称略）</w:t>
      </w:r>
    </w:p>
    <w:p w14:paraId="415AD77B" w14:textId="77777777" w:rsidR="00E02E7F" w:rsidRDefault="00E02E7F" w:rsidP="00E02E7F">
      <w:r>
        <w:t>**決定事項**</w:t>
      </w:r>
    </w:p>
    <w:p w14:paraId="550965FF" w14:textId="77777777" w:rsidR="00E02E7F" w:rsidRDefault="00E02E7F" w:rsidP="00E02E7F">
      <w:r>
        <w:t xml:space="preserve">  - パフォーマンス改善は順調に進行中</w:t>
      </w:r>
    </w:p>
    <w:p w14:paraId="649AB915" w14:textId="77777777" w:rsidR="00E02E7F" w:rsidRDefault="00E02E7F" w:rsidP="00E02E7F">
      <w:r>
        <w:t xml:space="preserve">  - エクスポート機能は次スプリントで最優先で実装</w:t>
      </w:r>
    </w:p>
    <w:p w14:paraId="1EBB457B" w14:textId="77777777" w:rsidR="00E02E7F" w:rsidRDefault="00E02E7F" w:rsidP="00E02E7F">
      <w:r>
        <w:t xml:space="preserve">  - モバイル対応は段階的に進める</w:t>
      </w:r>
    </w:p>
    <w:p w14:paraId="116533E9" w14:textId="77777777" w:rsidR="00E02E7F" w:rsidRDefault="00E02E7F" w:rsidP="00E02E7F"/>
    <w:p w14:paraId="72853C45" w14:textId="77777777" w:rsidR="00E02E7F" w:rsidRDefault="00E02E7F" w:rsidP="00E02E7F">
      <w:r>
        <w:t xml:space="preserve">  **次回ミーティング**</w:t>
      </w:r>
    </w:p>
    <w:p w14:paraId="7C661FF8" w14:textId="77777777" w:rsidR="00E02E7F" w:rsidRDefault="00E02E7F" w:rsidP="00E02E7F">
      <w:r>
        <w:t xml:space="preserve">  日時: 2026年3月26日 14:00-15:00</w:t>
      </w:r>
    </w:p>
    <w:p w14:paraId="6FE0E7DE" w14:textId="74E56580" w:rsidR="00351FC3" w:rsidRDefault="00E02E7F" w:rsidP="00E02E7F">
      <w:r>
        <w:t xml:space="preserve">  議題: エクスポート機能の進捗確認、キャッシュ機構の最終確認</w:t>
      </w:r>
    </w:p>
    <w:sectPr w:rsidR="00351F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34BA4" w14:textId="77777777" w:rsidR="0046149D" w:rsidRDefault="0046149D" w:rsidP="002D0946">
      <w:r>
        <w:separator/>
      </w:r>
    </w:p>
  </w:endnote>
  <w:endnote w:type="continuationSeparator" w:id="0">
    <w:p w14:paraId="664DFF94" w14:textId="77777777" w:rsidR="0046149D" w:rsidRDefault="0046149D" w:rsidP="002D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ABCFD" w14:textId="77777777" w:rsidR="0046149D" w:rsidRDefault="0046149D" w:rsidP="002D0946">
      <w:r>
        <w:separator/>
      </w:r>
    </w:p>
  </w:footnote>
  <w:footnote w:type="continuationSeparator" w:id="0">
    <w:p w14:paraId="3C195A85" w14:textId="77777777" w:rsidR="0046149D" w:rsidRDefault="0046149D" w:rsidP="002D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E01"/>
    <w:multiLevelType w:val="hybridMultilevel"/>
    <w:tmpl w:val="6B2CFFC0"/>
    <w:lvl w:ilvl="0" w:tplc="B1324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64485777">
    <w:abstractNumId w:val="1"/>
  </w:num>
  <w:num w:numId="2" w16cid:durableId="85427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B6"/>
    <w:rsid w:val="00014775"/>
    <w:rsid w:val="00034D3C"/>
    <w:rsid w:val="00082163"/>
    <w:rsid w:val="000E09D1"/>
    <w:rsid w:val="00101686"/>
    <w:rsid w:val="0011345D"/>
    <w:rsid w:val="00172F4E"/>
    <w:rsid w:val="001877FF"/>
    <w:rsid w:val="001920BE"/>
    <w:rsid w:val="001938F5"/>
    <w:rsid w:val="001A0CEC"/>
    <w:rsid w:val="001B25BE"/>
    <w:rsid w:val="002C2D8F"/>
    <w:rsid w:val="002D0946"/>
    <w:rsid w:val="00300AA8"/>
    <w:rsid w:val="00351FC3"/>
    <w:rsid w:val="00391096"/>
    <w:rsid w:val="00394671"/>
    <w:rsid w:val="003A2962"/>
    <w:rsid w:val="004126E7"/>
    <w:rsid w:val="00450B09"/>
    <w:rsid w:val="0046149D"/>
    <w:rsid w:val="004831E0"/>
    <w:rsid w:val="004C3938"/>
    <w:rsid w:val="004C6CAC"/>
    <w:rsid w:val="00565F84"/>
    <w:rsid w:val="00577040"/>
    <w:rsid w:val="00593B5E"/>
    <w:rsid w:val="005A6FC6"/>
    <w:rsid w:val="005B0BE6"/>
    <w:rsid w:val="005B1BEC"/>
    <w:rsid w:val="005E21E4"/>
    <w:rsid w:val="005F25AE"/>
    <w:rsid w:val="0060596E"/>
    <w:rsid w:val="0061296B"/>
    <w:rsid w:val="00617D40"/>
    <w:rsid w:val="00640747"/>
    <w:rsid w:val="0065461E"/>
    <w:rsid w:val="006B45AE"/>
    <w:rsid w:val="006C77A4"/>
    <w:rsid w:val="006E1DF8"/>
    <w:rsid w:val="006F0C23"/>
    <w:rsid w:val="00753EAF"/>
    <w:rsid w:val="00765E53"/>
    <w:rsid w:val="00774066"/>
    <w:rsid w:val="0079545D"/>
    <w:rsid w:val="007E528D"/>
    <w:rsid w:val="007F0471"/>
    <w:rsid w:val="00813748"/>
    <w:rsid w:val="00831DC9"/>
    <w:rsid w:val="00887CC9"/>
    <w:rsid w:val="008A72E7"/>
    <w:rsid w:val="008B2069"/>
    <w:rsid w:val="00941730"/>
    <w:rsid w:val="0094566A"/>
    <w:rsid w:val="00991F3B"/>
    <w:rsid w:val="009A07B5"/>
    <w:rsid w:val="009E3127"/>
    <w:rsid w:val="00A278FA"/>
    <w:rsid w:val="00A61BB6"/>
    <w:rsid w:val="00AB2854"/>
    <w:rsid w:val="00AB39E7"/>
    <w:rsid w:val="00AB73F8"/>
    <w:rsid w:val="00AC5F96"/>
    <w:rsid w:val="00AF7707"/>
    <w:rsid w:val="00B12FAB"/>
    <w:rsid w:val="00B15DFC"/>
    <w:rsid w:val="00B61E6A"/>
    <w:rsid w:val="00B67230"/>
    <w:rsid w:val="00B9660D"/>
    <w:rsid w:val="00BA64EE"/>
    <w:rsid w:val="00BB4830"/>
    <w:rsid w:val="00BC35A3"/>
    <w:rsid w:val="00BD36CD"/>
    <w:rsid w:val="00C04249"/>
    <w:rsid w:val="00C346E2"/>
    <w:rsid w:val="00CB0E38"/>
    <w:rsid w:val="00CD037D"/>
    <w:rsid w:val="00CF0973"/>
    <w:rsid w:val="00CF6EB4"/>
    <w:rsid w:val="00D106B6"/>
    <w:rsid w:val="00D12AF6"/>
    <w:rsid w:val="00D1719B"/>
    <w:rsid w:val="00D2366A"/>
    <w:rsid w:val="00D454BA"/>
    <w:rsid w:val="00DA1442"/>
    <w:rsid w:val="00DB0981"/>
    <w:rsid w:val="00E02E7F"/>
    <w:rsid w:val="00E13428"/>
    <w:rsid w:val="00E322DB"/>
    <w:rsid w:val="00E4282E"/>
    <w:rsid w:val="00E5739C"/>
    <w:rsid w:val="00E6379B"/>
    <w:rsid w:val="00E96F07"/>
    <w:rsid w:val="00ED004D"/>
    <w:rsid w:val="00ED7CFC"/>
    <w:rsid w:val="00EE4B76"/>
    <w:rsid w:val="00EF38A4"/>
    <w:rsid w:val="00F65B93"/>
    <w:rsid w:val="00FA51EC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ED133D"/>
  <w15:chartTrackingRefBased/>
  <w15:docId w15:val="{C75FDF2A-1023-4E3A-8D87-33B458C9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39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7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7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7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573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7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7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7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73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73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73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5739C"/>
    <w:rPr>
      <w:color w:val="666666"/>
    </w:rPr>
  </w:style>
  <w:style w:type="paragraph" w:styleId="ac">
    <w:name w:val="header"/>
    <w:basedOn w:val="a"/>
    <w:link w:val="ad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D0946"/>
  </w:style>
  <w:style w:type="paragraph" w:styleId="ae">
    <w:name w:val="footer"/>
    <w:basedOn w:val="a"/>
    <w:link w:val="af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D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amatsu.shintaro\OneDrive%20-%20&#26666;&#24335;&#20250;&#31038;&#12486;&#12463;&#12494;&#12473;&#12472;&#12515;&#12497;&#12531;\&#12486;&#12531;&#12503;&#12524;&#12540;&#12488;&#25913;&#33391;&#2925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F770D8B1AB43A4AC6AC6C70B08D10E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3FB02C3-19DE-455C-A039-D747E346F073}"/>
      </w:docPartPr>
      <w:docPartBody>
        <w:p w:rsidR="004E26AA" w:rsidRDefault="008B250A" w:rsidP="008B250A">
          <w:pPr>
            <w:pStyle w:val="31F770D8B1AB43A4AC6AC6C70B08D10E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F859092A6D8F424DA5DEC32274D6EAC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AFF62CEC-242E-4AD8-BA0C-811EA89DD91E}"/>
      </w:docPartPr>
      <w:docPartBody>
        <w:p w:rsidR="004E26AA" w:rsidRDefault="008B250A" w:rsidP="008B250A">
          <w:pPr>
            <w:pStyle w:val="F859092A6D8F424DA5DEC32274D6EACD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3284FB6AE863462FB0A1E95533C1618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1ED1DC6-5AE3-4E26-BCCC-1290E4928CA9}"/>
      </w:docPartPr>
      <w:docPartBody>
        <w:p w:rsidR="004E26AA" w:rsidRDefault="008B250A" w:rsidP="008B250A">
          <w:pPr>
            <w:pStyle w:val="3284FB6AE863462FB0A1E95533C16189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1B4DD3EA88474B9489BFD344FC87F388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0DB577CA-B427-4DCE-9631-63FD0220F0D2}"/>
      </w:docPartPr>
      <w:docPartBody>
        <w:p w:rsidR="004E26AA" w:rsidRDefault="008B250A" w:rsidP="008B250A">
          <w:pPr>
            <w:pStyle w:val="1B4DD3EA88474B9489BFD344FC87F388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40BF29086C4F487D97A3C4F3D639B6DC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B261F1-3DCE-4277-837A-25B88CDFF17D}"/>
      </w:docPartPr>
      <w:docPartBody>
        <w:p w:rsidR="004E26AA" w:rsidRDefault="008B250A" w:rsidP="008B250A">
          <w:pPr>
            <w:pStyle w:val="40BF29086C4F487D97A3C4F3D639B6DC"/>
          </w:pPr>
          <w:r w:rsidRPr="0071207D">
            <w:rPr>
              <w:rStyle w:val="a3"/>
            </w:rPr>
            <w:t>アイテム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08"/>
    <w:rsid w:val="00200980"/>
    <w:rsid w:val="003D1308"/>
    <w:rsid w:val="004E26AA"/>
    <w:rsid w:val="0060596E"/>
    <w:rsid w:val="00652471"/>
    <w:rsid w:val="006F0D62"/>
    <w:rsid w:val="00765E53"/>
    <w:rsid w:val="007C2F83"/>
    <w:rsid w:val="008A72E7"/>
    <w:rsid w:val="008B250A"/>
    <w:rsid w:val="00B61E6A"/>
    <w:rsid w:val="00CD65C5"/>
    <w:rsid w:val="00ED004D"/>
    <w:rsid w:val="00F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250A"/>
    <w:rPr>
      <w:color w:val="666666"/>
    </w:rPr>
  </w:style>
  <w:style w:type="paragraph" w:customStyle="1" w:styleId="31F770D8B1AB43A4AC6AC6C70B08D10E">
    <w:name w:val="31F770D8B1AB43A4AC6AC6C70B08D10E"/>
    <w:rsid w:val="008B250A"/>
    <w:pPr>
      <w:widowControl w:val="0"/>
    </w:pPr>
  </w:style>
  <w:style w:type="paragraph" w:customStyle="1" w:styleId="F859092A6D8F424DA5DEC32274D6EACD">
    <w:name w:val="F859092A6D8F424DA5DEC32274D6EACD"/>
    <w:rsid w:val="008B250A"/>
    <w:pPr>
      <w:widowControl w:val="0"/>
    </w:pPr>
  </w:style>
  <w:style w:type="paragraph" w:customStyle="1" w:styleId="3284FB6AE863462FB0A1E95533C16189">
    <w:name w:val="3284FB6AE863462FB0A1E95533C16189"/>
    <w:rsid w:val="008B250A"/>
    <w:pPr>
      <w:widowControl w:val="0"/>
    </w:pPr>
  </w:style>
  <w:style w:type="paragraph" w:customStyle="1" w:styleId="1B4DD3EA88474B9489BFD344FC87F388">
    <w:name w:val="1B4DD3EA88474B9489BFD344FC87F388"/>
    <w:rsid w:val="008B250A"/>
    <w:pPr>
      <w:widowControl w:val="0"/>
    </w:pPr>
  </w:style>
  <w:style w:type="paragraph" w:customStyle="1" w:styleId="40BF29086C4F487D97A3C4F3D639B6DC">
    <w:name w:val="40BF29086C4F487D97A3C4F3D639B6DC"/>
    <w:rsid w:val="008B250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73A56-135E-4CE1-A66F-54D4BA25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テンプレート改良版.dotx</Template>
  <TotalTime>98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20</cp:revision>
  <dcterms:created xsi:type="dcterms:W3CDTF">2026-03-19T06:19:00Z</dcterms:created>
  <dcterms:modified xsi:type="dcterms:W3CDTF">2026-05-08T05:31:00Z</dcterms:modified>
</cp:coreProperties>
</file>